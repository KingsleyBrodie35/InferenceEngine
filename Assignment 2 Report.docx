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6725" w14:textId="6BC017A3" w:rsidR="00952F7D" w:rsidRDefault="005526B1" w:rsidP="009D7AD3">
      <w:pPr>
        <w:pStyle w:val="GraphicAnchor"/>
      </w:pPr>
      <w:r w:rsidRPr="00E44B70">
        <w:rPr>
          <w:noProof/>
          <w:lang w:eastAsia="en-AU"/>
        </w:rPr>
        <w:drawing>
          <wp:anchor distT="0" distB="0" distL="114300" distR="114300" simplePos="0" relativeHeight="251665407" behindDoc="1" locked="0" layoutInCell="1" allowOverlap="1" wp14:anchorId="6385473A" wp14:editId="0B0A5709">
            <wp:simplePos x="0" y="0"/>
            <wp:positionH relativeFrom="margin">
              <wp:posOffset>-466090</wp:posOffset>
            </wp:positionH>
            <wp:positionV relativeFrom="margin">
              <wp:posOffset>0</wp:posOffset>
            </wp:positionV>
            <wp:extent cx="6846570" cy="913257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6570" cy="913257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26B9BB61" wp14:editId="3E563A2D">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329579A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r w:rsidR="00F20A7D">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31EF767E" w14:textId="77777777" w:rsidTr="00A07DCE">
        <w:trPr>
          <w:trHeight w:val="2341"/>
        </w:trPr>
        <w:tc>
          <w:tcPr>
            <w:tcW w:w="9350" w:type="dxa"/>
            <w:gridSpan w:val="2"/>
            <w:vAlign w:val="center"/>
          </w:tcPr>
          <w:p w14:paraId="0BFADCA6" w14:textId="04DD7A94" w:rsidR="00A602AF" w:rsidRPr="00A602AF" w:rsidRDefault="00835D4D" w:rsidP="00DD0776">
            <w:pPr>
              <w:pStyle w:val="Heading1"/>
            </w:pPr>
            <w:bookmarkStart w:id="0" w:name="_Toc135505763"/>
            <w:bookmarkStart w:id="1" w:name="_Toc135946965"/>
            <w:r>
              <w:t>Assignment 2 – Inference Engine</w:t>
            </w:r>
            <w:bookmarkEnd w:id="0"/>
            <w:bookmarkEnd w:id="1"/>
          </w:p>
        </w:tc>
      </w:tr>
      <w:tr w:rsidR="00A602AF" w14:paraId="0490215E" w14:textId="77777777" w:rsidTr="00A07DCE">
        <w:trPr>
          <w:trHeight w:val="8895"/>
        </w:trPr>
        <w:tc>
          <w:tcPr>
            <w:tcW w:w="4675" w:type="dxa"/>
            <w:vAlign w:val="center"/>
          </w:tcPr>
          <w:p w14:paraId="4AA17D5D" w14:textId="3FB439D6" w:rsidR="00A602AF" w:rsidRDefault="00A602AF" w:rsidP="009D7AD3"/>
        </w:tc>
        <w:tc>
          <w:tcPr>
            <w:tcW w:w="4675" w:type="dxa"/>
          </w:tcPr>
          <w:p w14:paraId="30533E77" w14:textId="77777777" w:rsidR="00A602AF" w:rsidRDefault="00A602AF" w:rsidP="009D7AD3"/>
        </w:tc>
      </w:tr>
      <w:tr w:rsidR="00A602AF" w14:paraId="41039246" w14:textId="77777777" w:rsidTr="00A07DCE">
        <w:trPr>
          <w:trHeight w:val="2718"/>
        </w:trPr>
        <w:tc>
          <w:tcPr>
            <w:tcW w:w="4675" w:type="dxa"/>
          </w:tcPr>
          <w:p w14:paraId="285CC73A" w14:textId="059101D9" w:rsidR="00A602AF" w:rsidRPr="0089793A" w:rsidRDefault="00835D4D" w:rsidP="0089793A">
            <w:pPr>
              <w:pStyle w:val="Heading2"/>
              <w:rPr>
                <w:color w:val="auto"/>
              </w:rPr>
            </w:pPr>
            <w:bookmarkStart w:id="2" w:name="_Toc135505764"/>
            <w:bookmarkStart w:id="3" w:name="_Toc135946966"/>
            <w:r w:rsidRPr="0089793A">
              <w:rPr>
                <w:color w:val="auto"/>
              </w:rPr>
              <w:t>Mihir Bhadauria (103075328)</w:t>
            </w:r>
            <w:bookmarkEnd w:id="2"/>
            <w:bookmarkEnd w:id="3"/>
          </w:p>
          <w:p w14:paraId="0A53B8C4" w14:textId="3B218187" w:rsidR="00A602AF" w:rsidRPr="0089793A" w:rsidRDefault="00835D4D" w:rsidP="0089793A">
            <w:pPr>
              <w:pStyle w:val="Heading2"/>
              <w:rPr>
                <w:color w:val="auto"/>
              </w:rPr>
            </w:pPr>
            <w:bookmarkStart w:id="4" w:name="_Toc135505765"/>
            <w:bookmarkStart w:id="5" w:name="_Toc135946967"/>
            <w:r w:rsidRPr="0089793A">
              <w:rPr>
                <w:color w:val="auto"/>
              </w:rPr>
              <w:t>Kingsley Brodie (102147941)</w:t>
            </w:r>
            <w:bookmarkEnd w:id="4"/>
            <w:bookmarkEnd w:id="5"/>
          </w:p>
          <w:p w14:paraId="0F72E320" w14:textId="7F3B58D8" w:rsidR="00AE2E23" w:rsidRPr="0089793A" w:rsidRDefault="00AE2E23" w:rsidP="00AE2E23">
            <w:r w:rsidRPr="0089793A">
              <w:t xml:space="preserve">Group: </w:t>
            </w:r>
            <w:r w:rsidRPr="0089793A">
              <w:rPr>
                <w:b/>
                <w:bCs/>
              </w:rPr>
              <w:t>COS30019_A02_T022</w:t>
            </w:r>
          </w:p>
          <w:p w14:paraId="48E3EFA0" w14:textId="456E8231" w:rsidR="00A602AF" w:rsidRPr="0089793A" w:rsidRDefault="00A602AF" w:rsidP="0089793A">
            <w:pPr>
              <w:pStyle w:val="Heading2"/>
              <w:rPr>
                <w:color w:val="auto"/>
              </w:rPr>
            </w:pPr>
          </w:p>
        </w:tc>
        <w:tc>
          <w:tcPr>
            <w:tcW w:w="4675" w:type="dxa"/>
          </w:tcPr>
          <w:p w14:paraId="6B6C9E58" w14:textId="77777777" w:rsidR="00A602AF" w:rsidRPr="0089793A" w:rsidRDefault="00A602AF" w:rsidP="009D7AD3"/>
        </w:tc>
      </w:tr>
    </w:tbl>
    <w:p w14:paraId="410F6E75" w14:textId="77777777" w:rsidR="00A602AF" w:rsidRDefault="00A602AF" w:rsidP="009D7AD3"/>
    <w:sdt>
      <w:sdtPr>
        <w:rPr>
          <w:rFonts w:ascii="Calibri" w:eastAsiaTheme="minorHAnsi" w:hAnsi="Calibri" w:cs="Calibri"/>
          <w:color w:val="auto"/>
          <w:sz w:val="24"/>
          <w:szCs w:val="24"/>
        </w:rPr>
        <w:id w:val="-1489090325"/>
        <w:docPartObj>
          <w:docPartGallery w:val="Table of Contents"/>
          <w:docPartUnique/>
        </w:docPartObj>
      </w:sdtPr>
      <w:sdtEndPr>
        <w:rPr>
          <w:b w:val="0"/>
          <w:noProof/>
        </w:rPr>
      </w:sdtEndPr>
      <w:sdtContent>
        <w:p w14:paraId="637BFD18" w14:textId="1358E03E" w:rsidR="009D7AD3" w:rsidRDefault="009D7AD3" w:rsidP="00DD0776">
          <w:pPr>
            <w:pStyle w:val="TOCHeading"/>
          </w:pPr>
          <w:r>
            <w:t>Contents</w:t>
          </w:r>
        </w:p>
        <w:p w14:paraId="069FF599" w14:textId="3398451B" w:rsidR="00DD0776" w:rsidRDefault="009D7AD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946965" w:history="1">
            <w:r w:rsidR="00DD0776" w:rsidRPr="004E6C6C">
              <w:rPr>
                <w:rStyle w:val="Hyperlink"/>
                <w:noProof/>
              </w:rPr>
              <w:t>Assignment 2 – Inference Engine</w:t>
            </w:r>
            <w:r w:rsidR="00DD0776">
              <w:rPr>
                <w:noProof/>
                <w:webHidden/>
              </w:rPr>
              <w:tab/>
            </w:r>
            <w:r w:rsidR="00DD0776">
              <w:rPr>
                <w:noProof/>
                <w:webHidden/>
              </w:rPr>
              <w:fldChar w:fldCharType="begin"/>
            </w:r>
            <w:r w:rsidR="00DD0776">
              <w:rPr>
                <w:noProof/>
                <w:webHidden/>
              </w:rPr>
              <w:instrText xml:space="preserve"> PAGEREF _Toc135946965 \h </w:instrText>
            </w:r>
            <w:r w:rsidR="00DD0776">
              <w:rPr>
                <w:noProof/>
                <w:webHidden/>
              </w:rPr>
            </w:r>
            <w:r w:rsidR="00DD0776">
              <w:rPr>
                <w:noProof/>
                <w:webHidden/>
              </w:rPr>
              <w:fldChar w:fldCharType="separate"/>
            </w:r>
            <w:r w:rsidR="00DD0776">
              <w:rPr>
                <w:noProof/>
                <w:webHidden/>
              </w:rPr>
              <w:t>1</w:t>
            </w:r>
            <w:r w:rsidR="00DD0776">
              <w:rPr>
                <w:noProof/>
                <w:webHidden/>
              </w:rPr>
              <w:fldChar w:fldCharType="end"/>
            </w:r>
          </w:hyperlink>
        </w:p>
        <w:p w14:paraId="419D93AC" w14:textId="26ACBA0D"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66" w:history="1">
            <w:r w:rsidRPr="004E6C6C">
              <w:rPr>
                <w:rStyle w:val="Hyperlink"/>
                <w:noProof/>
              </w:rPr>
              <w:t>Mihir Bhadauria (103075328)</w:t>
            </w:r>
            <w:r>
              <w:rPr>
                <w:noProof/>
                <w:webHidden/>
              </w:rPr>
              <w:tab/>
            </w:r>
            <w:r>
              <w:rPr>
                <w:noProof/>
                <w:webHidden/>
              </w:rPr>
              <w:fldChar w:fldCharType="begin"/>
            </w:r>
            <w:r>
              <w:rPr>
                <w:noProof/>
                <w:webHidden/>
              </w:rPr>
              <w:instrText xml:space="preserve"> PAGEREF _Toc135946966 \h </w:instrText>
            </w:r>
            <w:r>
              <w:rPr>
                <w:noProof/>
                <w:webHidden/>
              </w:rPr>
            </w:r>
            <w:r>
              <w:rPr>
                <w:noProof/>
                <w:webHidden/>
              </w:rPr>
              <w:fldChar w:fldCharType="separate"/>
            </w:r>
            <w:r>
              <w:rPr>
                <w:noProof/>
                <w:webHidden/>
              </w:rPr>
              <w:t>1</w:t>
            </w:r>
            <w:r>
              <w:rPr>
                <w:noProof/>
                <w:webHidden/>
              </w:rPr>
              <w:fldChar w:fldCharType="end"/>
            </w:r>
          </w:hyperlink>
        </w:p>
        <w:p w14:paraId="553703F3" w14:textId="17CCF7F8"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67" w:history="1">
            <w:r w:rsidRPr="004E6C6C">
              <w:rPr>
                <w:rStyle w:val="Hyperlink"/>
                <w:noProof/>
              </w:rPr>
              <w:t>Kingsley Brodie (102147941)</w:t>
            </w:r>
            <w:r>
              <w:rPr>
                <w:noProof/>
                <w:webHidden/>
              </w:rPr>
              <w:tab/>
            </w:r>
            <w:r>
              <w:rPr>
                <w:noProof/>
                <w:webHidden/>
              </w:rPr>
              <w:fldChar w:fldCharType="begin"/>
            </w:r>
            <w:r>
              <w:rPr>
                <w:noProof/>
                <w:webHidden/>
              </w:rPr>
              <w:instrText xml:space="preserve"> PAGEREF _Toc135946967 \h </w:instrText>
            </w:r>
            <w:r>
              <w:rPr>
                <w:noProof/>
                <w:webHidden/>
              </w:rPr>
            </w:r>
            <w:r>
              <w:rPr>
                <w:noProof/>
                <w:webHidden/>
              </w:rPr>
              <w:fldChar w:fldCharType="separate"/>
            </w:r>
            <w:r>
              <w:rPr>
                <w:noProof/>
                <w:webHidden/>
              </w:rPr>
              <w:t>1</w:t>
            </w:r>
            <w:r>
              <w:rPr>
                <w:noProof/>
                <w:webHidden/>
              </w:rPr>
              <w:fldChar w:fldCharType="end"/>
            </w:r>
          </w:hyperlink>
        </w:p>
        <w:p w14:paraId="3A9F72A5" w14:textId="11FB38B5" w:rsidR="00DD0776" w:rsidRDefault="00DD0776">
          <w:pPr>
            <w:pStyle w:val="TOC1"/>
            <w:tabs>
              <w:tab w:val="right" w:leader="dot" w:pos="9350"/>
            </w:tabs>
            <w:rPr>
              <w:rFonts w:asciiTheme="minorHAnsi" w:eastAsiaTheme="minorEastAsia" w:hAnsiTheme="minorHAnsi" w:cstheme="minorBidi"/>
              <w:noProof/>
              <w:sz w:val="22"/>
              <w:szCs w:val="22"/>
            </w:rPr>
          </w:pPr>
          <w:hyperlink w:anchor="_Toc135946968" w:history="1">
            <w:r w:rsidRPr="004E6C6C">
              <w:rPr>
                <w:rStyle w:val="Hyperlink"/>
                <w:noProof/>
              </w:rPr>
              <w:t>Instructions:</w:t>
            </w:r>
            <w:r>
              <w:rPr>
                <w:noProof/>
                <w:webHidden/>
              </w:rPr>
              <w:tab/>
            </w:r>
            <w:r>
              <w:rPr>
                <w:noProof/>
                <w:webHidden/>
              </w:rPr>
              <w:fldChar w:fldCharType="begin"/>
            </w:r>
            <w:r>
              <w:rPr>
                <w:noProof/>
                <w:webHidden/>
              </w:rPr>
              <w:instrText xml:space="preserve"> PAGEREF _Toc135946968 \h </w:instrText>
            </w:r>
            <w:r>
              <w:rPr>
                <w:noProof/>
                <w:webHidden/>
              </w:rPr>
            </w:r>
            <w:r>
              <w:rPr>
                <w:noProof/>
                <w:webHidden/>
              </w:rPr>
              <w:fldChar w:fldCharType="separate"/>
            </w:r>
            <w:r>
              <w:rPr>
                <w:noProof/>
                <w:webHidden/>
              </w:rPr>
              <w:t>3</w:t>
            </w:r>
            <w:r>
              <w:rPr>
                <w:noProof/>
                <w:webHidden/>
              </w:rPr>
              <w:fldChar w:fldCharType="end"/>
            </w:r>
          </w:hyperlink>
        </w:p>
        <w:p w14:paraId="11FDF6F7" w14:textId="5B03D42D" w:rsidR="00DD0776" w:rsidRDefault="00DD0776">
          <w:pPr>
            <w:pStyle w:val="TOC1"/>
            <w:tabs>
              <w:tab w:val="right" w:leader="dot" w:pos="9350"/>
            </w:tabs>
            <w:rPr>
              <w:rFonts w:asciiTheme="minorHAnsi" w:eastAsiaTheme="minorEastAsia" w:hAnsiTheme="minorHAnsi" w:cstheme="minorBidi"/>
              <w:noProof/>
              <w:sz w:val="22"/>
              <w:szCs w:val="22"/>
            </w:rPr>
          </w:pPr>
          <w:hyperlink w:anchor="_Toc135946969" w:history="1">
            <w:r w:rsidRPr="004E6C6C">
              <w:rPr>
                <w:rStyle w:val="Hyperlink"/>
                <w:noProof/>
              </w:rPr>
              <w:t>Features/Bugs/Missing</w:t>
            </w:r>
            <w:r>
              <w:rPr>
                <w:noProof/>
                <w:webHidden/>
              </w:rPr>
              <w:tab/>
            </w:r>
            <w:r>
              <w:rPr>
                <w:noProof/>
                <w:webHidden/>
              </w:rPr>
              <w:fldChar w:fldCharType="begin"/>
            </w:r>
            <w:r>
              <w:rPr>
                <w:noProof/>
                <w:webHidden/>
              </w:rPr>
              <w:instrText xml:space="preserve"> PAGEREF _Toc135946969 \h </w:instrText>
            </w:r>
            <w:r>
              <w:rPr>
                <w:noProof/>
                <w:webHidden/>
              </w:rPr>
            </w:r>
            <w:r>
              <w:rPr>
                <w:noProof/>
                <w:webHidden/>
              </w:rPr>
              <w:fldChar w:fldCharType="separate"/>
            </w:r>
            <w:r>
              <w:rPr>
                <w:noProof/>
                <w:webHidden/>
              </w:rPr>
              <w:t>3</w:t>
            </w:r>
            <w:r>
              <w:rPr>
                <w:noProof/>
                <w:webHidden/>
              </w:rPr>
              <w:fldChar w:fldCharType="end"/>
            </w:r>
          </w:hyperlink>
        </w:p>
        <w:p w14:paraId="56F81F18" w14:textId="100283CD"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0" w:history="1">
            <w:r w:rsidRPr="004E6C6C">
              <w:rPr>
                <w:rStyle w:val="Hyperlink"/>
                <w:noProof/>
              </w:rPr>
              <w:t>Data Extraction</w:t>
            </w:r>
            <w:r>
              <w:rPr>
                <w:noProof/>
                <w:webHidden/>
              </w:rPr>
              <w:tab/>
            </w:r>
            <w:r>
              <w:rPr>
                <w:noProof/>
                <w:webHidden/>
              </w:rPr>
              <w:fldChar w:fldCharType="begin"/>
            </w:r>
            <w:r>
              <w:rPr>
                <w:noProof/>
                <w:webHidden/>
              </w:rPr>
              <w:instrText xml:space="preserve"> PAGEREF _Toc135946970 \h </w:instrText>
            </w:r>
            <w:r>
              <w:rPr>
                <w:noProof/>
                <w:webHidden/>
              </w:rPr>
            </w:r>
            <w:r>
              <w:rPr>
                <w:noProof/>
                <w:webHidden/>
              </w:rPr>
              <w:fldChar w:fldCharType="separate"/>
            </w:r>
            <w:r>
              <w:rPr>
                <w:noProof/>
                <w:webHidden/>
              </w:rPr>
              <w:t>3</w:t>
            </w:r>
            <w:r>
              <w:rPr>
                <w:noProof/>
                <w:webHidden/>
              </w:rPr>
              <w:fldChar w:fldCharType="end"/>
            </w:r>
          </w:hyperlink>
        </w:p>
        <w:p w14:paraId="07CDD2DC" w14:textId="114EA1CA"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1" w:history="1">
            <w:r w:rsidRPr="004E6C6C">
              <w:rPr>
                <w:rStyle w:val="Hyperlink"/>
                <w:noProof/>
              </w:rPr>
              <w:t>Command Line Implementation</w:t>
            </w:r>
            <w:r>
              <w:rPr>
                <w:noProof/>
                <w:webHidden/>
              </w:rPr>
              <w:tab/>
            </w:r>
            <w:r>
              <w:rPr>
                <w:noProof/>
                <w:webHidden/>
              </w:rPr>
              <w:fldChar w:fldCharType="begin"/>
            </w:r>
            <w:r>
              <w:rPr>
                <w:noProof/>
                <w:webHidden/>
              </w:rPr>
              <w:instrText xml:space="preserve"> PAGEREF _Toc135946971 \h </w:instrText>
            </w:r>
            <w:r>
              <w:rPr>
                <w:noProof/>
                <w:webHidden/>
              </w:rPr>
            </w:r>
            <w:r>
              <w:rPr>
                <w:noProof/>
                <w:webHidden/>
              </w:rPr>
              <w:fldChar w:fldCharType="separate"/>
            </w:r>
            <w:r>
              <w:rPr>
                <w:noProof/>
                <w:webHidden/>
              </w:rPr>
              <w:t>4</w:t>
            </w:r>
            <w:r>
              <w:rPr>
                <w:noProof/>
                <w:webHidden/>
              </w:rPr>
              <w:fldChar w:fldCharType="end"/>
            </w:r>
          </w:hyperlink>
        </w:p>
        <w:p w14:paraId="7E1EEE0D" w14:textId="33BEC733"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2" w:history="1">
            <w:r w:rsidRPr="004E6C6C">
              <w:rPr>
                <w:rStyle w:val="Hyperlink"/>
                <w:noProof/>
              </w:rPr>
              <w:t>Truth Table implementation</w:t>
            </w:r>
            <w:r>
              <w:rPr>
                <w:noProof/>
                <w:webHidden/>
              </w:rPr>
              <w:tab/>
            </w:r>
            <w:r>
              <w:rPr>
                <w:noProof/>
                <w:webHidden/>
              </w:rPr>
              <w:fldChar w:fldCharType="begin"/>
            </w:r>
            <w:r>
              <w:rPr>
                <w:noProof/>
                <w:webHidden/>
              </w:rPr>
              <w:instrText xml:space="preserve"> PAGEREF _Toc135946972 \h </w:instrText>
            </w:r>
            <w:r>
              <w:rPr>
                <w:noProof/>
                <w:webHidden/>
              </w:rPr>
            </w:r>
            <w:r>
              <w:rPr>
                <w:noProof/>
                <w:webHidden/>
              </w:rPr>
              <w:fldChar w:fldCharType="separate"/>
            </w:r>
            <w:r>
              <w:rPr>
                <w:noProof/>
                <w:webHidden/>
              </w:rPr>
              <w:t>5</w:t>
            </w:r>
            <w:r>
              <w:rPr>
                <w:noProof/>
                <w:webHidden/>
              </w:rPr>
              <w:fldChar w:fldCharType="end"/>
            </w:r>
          </w:hyperlink>
        </w:p>
        <w:p w14:paraId="039F6868" w14:textId="605FEF82"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3" w:history="1">
            <w:r w:rsidRPr="004E6C6C">
              <w:rPr>
                <w:rStyle w:val="Hyperlink"/>
                <w:noProof/>
              </w:rPr>
              <w:t>Bugs/Limitations</w:t>
            </w:r>
            <w:r>
              <w:rPr>
                <w:noProof/>
                <w:webHidden/>
              </w:rPr>
              <w:tab/>
            </w:r>
            <w:r>
              <w:rPr>
                <w:noProof/>
                <w:webHidden/>
              </w:rPr>
              <w:fldChar w:fldCharType="begin"/>
            </w:r>
            <w:r>
              <w:rPr>
                <w:noProof/>
                <w:webHidden/>
              </w:rPr>
              <w:instrText xml:space="preserve"> PAGEREF _Toc135946973 \h </w:instrText>
            </w:r>
            <w:r>
              <w:rPr>
                <w:noProof/>
                <w:webHidden/>
              </w:rPr>
            </w:r>
            <w:r>
              <w:rPr>
                <w:noProof/>
                <w:webHidden/>
              </w:rPr>
              <w:fldChar w:fldCharType="separate"/>
            </w:r>
            <w:r>
              <w:rPr>
                <w:noProof/>
                <w:webHidden/>
              </w:rPr>
              <w:t>7</w:t>
            </w:r>
            <w:r>
              <w:rPr>
                <w:noProof/>
                <w:webHidden/>
              </w:rPr>
              <w:fldChar w:fldCharType="end"/>
            </w:r>
          </w:hyperlink>
        </w:p>
        <w:p w14:paraId="1574FEAD" w14:textId="4467654A"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4" w:history="1">
            <w:r w:rsidRPr="004E6C6C">
              <w:rPr>
                <w:rStyle w:val="Hyperlink"/>
                <w:noProof/>
              </w:rPr>
              <w:t>Test Ca</w:t>
            </w:r>
            <w:r w:rsidRPr="004E6C6C">
              <w:rPr>
                <w:rStyle w:val="Hyperlink"/>
                <w:noProof/>
              </w:rPr>
              <w:t>s</w:t>
            </w:r>
            <w:r w:rsidRPr="004E6C6C">
              <w:rPr>
                <w:rStyle w:val="Hyperlink"/>
                <w:noProof/>
              </w:rPr>
              <w:t>es</w:t>
            </w:r>
            <w:r>
              <w:rPr>
                <w:noProof/>
                <w:webHidden/>
              </w:rPr>
              <w:tab/>
            </w:r>
            <w:r>
              <w:rPr>
                <w:noProof/>
                <w:webHidden/>
              </w:rPr>
              <w:fldChar w:fldCharType="begin"/>
            </w:r>
            <w:r>
              <w:rPr>
                <w:noProof/>
                <w:webHidden/>
              </w:rPr>
              <w:instrText xml:space="preserve"> PAGEREF _Toc135946974 \h </w:instrText>
            </w:r>
            <w:r>
              <w:rPr>
                <w:noProof/>
                <w:webHidden/>
              </w:rPr>
            </w:r>
            <w:r>
              <w:rPr>
                <w:noProof/>
                <w:webHidden/>
              </w:rPr>
              <w:fldChar w:fldCharType="separate"/>
            </w:r>
            <w:r>
              <w:rPr>
                <w:noProof/>
                <w:webHidden/>
              </w:rPr>
              <w:t>8</w:t>
            </w:r>
            <w:r>
              <w:rPr>
                <w:noProof/>
                <w:webHidden/>
              </w:rPr>
              <w:fldChar w:fldCharType="end"/>
            </w:r>
          </w:hyperlink>
        </w:p>
        <w:p w14:paraId="445B02B9" w14:textId="43626566"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5" w:history="1">
            <w:r w:rsidRPr="004E6C6C">
              <w:rPr>
                <w:rStyle w:val="Hyperlink"/>
                <w:noProof/>
              </w:rPr>
              <w:t>Acknowledgement/Resources</w:t>
            </w:r>
            <w:r>
              <w:rPr>
                <w:noProof/>
                <w:webHidden/>
              </w:rPr>
              <w:tab/>
            </w:r>
            <w:r>
              <w:rPr>
                <w:noProof/>
                <w:webHidden/>
              </w:rPr>
              <w:fldChar w:fldCharType="begin"/>
            </w:r>
            <w:r>
              <w:rPr>
                <w:noProof/>
                <w:webHidden/>
              </w:rPr>
              <w:instrText xml:space="preserve"> PAGEREF _Toc135946975 \h </w:instrText>
            </w:r>
            <w:r>
              <w:rPr>
                <w:noProof/>
                <w:webHidden/>
              </w:rPr>
            </w:r>
            <w:r>
              <w:rPr>
                <w:noProof/>
                <w:webHidden/>
              </w:rPr>
              <w:fldChar w:fldCharType="separate"/>
            </w:r>
            <w:r>
              <w:rPr>
                <w:noProof/>
                <w:webHidden/>
              </w:rPr>
              <w:t>8</w:t>
            </w:r>
            <w:r>
              <w:rPr>
                <w:noProof/>
                <w:webHidden/>
              </w:rPr>
              <w:fldChar w:fldCharType="end"/>
            </w:r>
          </w:hyperlink>
        </w:p>
        <w:p w14:paraId="72843ECF" w14:textId="0C5285F7"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6" w:history="1">
            <w:r w:rsidRPr="004E6C6C">
              <w:rPr>
                <w:rStyle w:val="Hyperlink"/>
                <w:noProof/>
              </w:rPr>
              <w:t>Research</w:t>
            </w:r>
            <w:r>
              <w:rPr>
                <w:noProof/>
                <w:webHidden/>
              </w:rPr>
              <w:tab/>
            </w:r>
            <w:r>
              <w:rPr>
                <w:noProof/>
                <w:webHidden/>
              </w:rPr>
              <w:fldChar w:fldCharType="begin"/>
            </w:r>
            <w:r>
              <w:rPr>
                <w:noProof/>
                <w:webHidden/>
              </w:rPr>
              <w:instrText xml:space="preserve"> PAGEREF _Toc135946976 \h </w:instrText>
            </w:r>
            <w:r>
              <w:rPr>
                <w:noProof/>
                <w:webHidden/>
              </w:rPr>
            </w:r>
            <w:r>
              <w:rPr>
                <w:noProof/>
                <w:webHidden/>
              </w:rPr>
              <w:fldChar w:fldCharType="separate"/>
            </w:r>
            <w:r>
              <w:rPr>
                <w:noProof/>
                <w:webHidden/>
              </w:rPr>
              <w:t>9</w:t>
            </w:r>
            <w:r>
              <w:rPr>
                <w:noProof/>
                <w:webHidden/>
              </w:rPr>
              <w:fldChar w:fldCharType="end"/>
            </w:r>
          </w:hyperlink>
        </w:p>
        <w:p w14:paraId="566A6F9A" w14:textId="337FE8D7" w:rsidR="00DD0776" w:rsidRDefault="00DD0776">
          <w:pPr>
            <w:pStyle w:val="TOC2"/>
            <w:tabs>
              <w:tab w:val="right" w:leader="dot" w:pos="9350"/>
            </w:tabs>
            <w:rPr>
              <w:rFonts w:asciiTheme="minorHAnsi" w:eastAsiaTheme="minorEastAsia" w:hAnsiTheme="minorHAnsi" w:cstheme="minorBidi"/>
              <w:noProof/>
              <w:sz w:val="22"/>
              <w:szCs w:val="22"/>
            </w:rPr>
          </w:pPr>
          <w:hyperlink w:anchor="_Toc135946977" w:history="1">
            <w:r w:rsidRPr="004E6C6C">
              <w:rPr>
                <w:rStyle w:val="Hyperlink"/>
                <w:noProof/>
              </w:rPr>
              <w:t>Team Summary Report</w:t>
            </w:r>
            <w:r>
              <w:rPr>
                <w:noProof/>
                <w:webHidden/>
              </w:rPr>
              <w:tab/>
            </w:r>
            <w:r>
              <w:rPr>
                <w:noProof/>
                <w:webHidden/>
              </w:rPr>
              <w:fldChar w:fldCharType="begin"/>
            </w:r>
            <w:r>
              <w:rPr>
                <w:noProof/>
                <w:webHidden/>
              </w:rPr>
              <w:instrText xml:space="preserve"> PAGEREF _Toc135946977 \h </w:instrText>
            </w:r>
            <w:r>
              <w:rPr>
                <w:noProof/>
                <w:webHidden/>
              </w:rPr>
            </w:r>
            <w:r>
              <w:rPr>
                <w:noProof/>
                <w:webHidden/>
              </w:rPr>
              <w:fldChar w:fldCharType="separate"/>
            </w:r>
            <w:r>
              <w:rPr>
                <w:noProof/>
                <w:webHidden/>
              </w:rPr>
              <w:t>9</w:t>
            </w:r>
            <w:r>
              <w:rPr>
                <w:noProof/>
                <w:webHidden/>
              </w:rPr>
              <w:fldChar w:fldCharType="end"/>
            </w:r>
          </w:hyperlink>
        </w:p>
        <w:p w14:paraId="26A95B56" w14:textId="4C485012" w:rsidR="009D7AD3" w:rsidRDefault="009D7AD3" w:rsidP="009D7AD3">
          <w:r>
            <w:rPr>
              <w:noProof/>
            </w:rPr>
            <w:fldChar w:fldCharType="end"/>
          </w:r>
        </w:p>
      </w:sdtContent>
    </w:sdt>
    <w:p w14:paraId="0D7F5E32" w14:textId="77777777" w:rsidR="009B2968" w:rsidRDefault="009B2968" w:rsidP="009D7AD3"/>
    <w:p w14:paraId="6A4D4F65" w14:textId="77777777" w:rsidR="00211CE6" w:rsidRDefault="00211CE6" w:rsidP="009D7AD3">
      <w:pPr>
        <w:pStyle w:val="GraphicAnchor"/>
      </w:pPr>
    </w:p>
    <w:p w14:paraId="6E56ABD5" w14:textId="77777777" w:rsidR="00211CE6" w:rsidRDefault="00211CE6" w:rsidP="009D7AD3"/>
    <w:p w14:paraId="1702DA81" w14:textId="521C0968" w:rsidR="000359D1" w:rsidRDefault="000359D1" w:rsidP="009D7AD3"/>
    <w:p w14:paraId="18A1BBBE" w14:textId="0FAC1D27" w:rsidR="009D7AD3" w:rsidRDefault="009D7AD3" w:rsidP="009D7AD3"/>
    <w:p w14:paraId="58E70C53" w14:textId="32D0BDF8" w:rsidR="009D7AD3" w:rsidRDefault="009D7AD3" w:rsidP="009D7AD3"/>
    <w:p w14:paraId="0D14A990" w14:textId="6CB9C450" w:rsidR="009D7AD3" w:rsidRDefault="009D7AD3" w:rsidP="009D7AD3"/>
    <w:p w14:paraId="2DAD2A73" w14:textId="67423B24" w:rsidR="009D7AD3" w:rsidRDefault="009D7AD3" w:rsidP="009D7AD3"/>
    <w:p w14:paraId="72E3CB36" w14:textId="27F7CF7A" w:rsidR="009D7AD3" w:rsidRDefault="009D7AD3" w:rsidP="009D7AD3"/>
    <w:p w14:paraId="68DF54B5" w14:textId="5AC19857" w:rsidR="009D7AD3" w:rsidRDefault="009D7AD3" w:rsidP="009D7AD3"/>
    <w:p w14:paraId="4FFE33B8" w14:textId="66130C2F" w:rsidR="009D7AD3" w:rsidRDefault="009D7AD3" w:rsidP="009D7AD3"/>
    <w:p w14:paraId="03C747F6" w14:textId="0F205687" w:rsidR="009D7AD3" w:rsidRDefault="009D7AD3" w:rsidP="009D7AD3"/>
    <w:p w14:paraId="66A42852" w14:textId="42ABC33B" w:rsidR="009D7AD3" w:rsidRDefault="009D7AD3" w:rsidP="009D7AD3"/>
    <w:p w14:paraId="526D886C" w14:textId="4F1776D8" w:rsidR="009D7AD3" w:rsidRDefault="009D7AD3" w:rsidP="009D7AD3"/>
    <w:p w14:paraId="52370D9E" w14:textId="25123560" w:rsidR="009D7AD3" w:rsidRDefault="009D7AD3" w:rsidP="009D7AD3"/>
    <w:p w14:paraId="46966896" w14:textId="13370BA0" w:rsidR="009D7AD3" w:rsidRDefault="009D7AD3" w:rsidP="009D7AD3"/>
    <w:p w14:paraId="41C5B764" w14:textId="59194EFE" w:rsidR="009D7AD3" w:rsidRDefault="009D7AD3" w:rsidP="009D7AD3"/>
    <w:p w14:paraId="3AF8540B" w14:textId="63BD07CE" w:rsidR="009D7AD3" w:rsidRDefault="009D7AD3" w:rsidP="009D7AD3"/>
    <w:p w14:paraId="65E1538F" w14:textId="104F7A1B" w:rsidR="009D7AD3" w:rsidRDefault="009D7AD3" w:rsidP="009D7AD3"/>
    <w:p w14:paraId="540C1987" w14:textId="6F3C20F7" w:rsidR="009D7AD3" w:rsidRDefault="009D7AD3" w:rsidP="009D7AD3"/>
    <w:p w14:paraId="70C98429" w14:textId="7DE01067" w:rsidR="009D7AD3" w:rsidRDefault="009D7AD3" w:rsidP="009D7AD3"/>
    <w:p w14:paraId="17E234D5" w14:textId="5C119B21" w:rsidR="009D7AD3" w:rsidRDefault="009D7AD3" w:rsidP="009D7AD3"/>
    <w:p w14:paraId="2A793355" w14:textId="06B2FE67" w:rsidR="009D7AD3" w:rsidRDefault="009D7AD3" w:rsidP="009D7AD3"/>
    <w:p w14:paraId="0C9E9233" w14:textId="77777777" w:rsidR="009D7AD3" w:rsidRPr="00DD0776" w:rsidRDefault="009D7AD3" w:rsidP="00DD0776">
      <w:pPr>
        <w:pStyle w:val="Heading1"/>
      </w:pPr>
      <w:bookmarkStart w:id="6" w:name="_Toc132941104"/>
      <w:bookmarkStart w:id="7" w:name="_Toc135946968"/>
      <w:r w:rsidRPr="00DD0776">
        <w:lastRenderedPageBreak/>
        <w:t>Instructions:</w:t>
      </w:r>
      <w:bookmarkEnd w:id="6"/>
      <w:bookmarkEnd w:id="7"/>
    </w:p>
    <w:p w14:paraId="3A5B6D78" w14:textId="77777777" w:rsidR="009D7AD3" w:rsidRDefault="009D7AD3" w:rsidP="009D7AD3"/>
    <w:p w14:paraId="6083753D" w14:textId="77777777" w:rsidR="009D7AD3" w:rsidRPr="009D7AD3" w:rsidRDefault="009D7AD3" w:rsidP="009D7AD3">
      <w:r w:rsidRPr="009D7AD3">
        <w:t xml:space="preserve">The program is developed in python and is stored in a zip file with all the necessary components. </w:t>
      </w:r>
    </w:p>
    <w:p w14:paraId="2E35A238" w14:textId="77777777" w:rsidR="009D7AD3" w:rsidRPr="009D7AD3" w:rsidRDefault="009D7AD3" w:rsidP="009D7AD3"/>
    <w:p w14:paraId="5A9CF7E3" w14:textId="26DF7EB7" w:rsidR="009D7AD3" w:rsidRDefault="009D7AD3" w:rsidP="009D7AD3">
      <w:r w:rsidRPr="009D7AD3">
        <w:t>To execute the following program in CMD, you need to enter in this format:</w:t>
      </w:r>
    </w:p>
    <w:p w14:paraId="0223DEAD" w14:textId="352241FB" w:rsidR="009D7AD3" w:rsidRDefault="009D7AD3" w:rsidP="009D7AD3"/>
    <w:tbl>
      <w:tblPr>
        <w:tblStyle w:val="TableGrid"/>
        <w:tblW w:w="0" w:type="auto"/>
        <w:jc w:val="center"/>
        <w:tblLook w:val="04A0" w:firstRow="1" w:lastRow="0" w:firstColumn="1" w:lastColumn="0" w:noHBand="0" w:noVBand="1"/>
      </w:tblPr>
      <w:tblGrid>
        <w:gridCol w:w="4855"/>
      </w:tblGrid>
      <w:tr w:rsidR="000E466A" w14:paraId="78C10C82" w14:textId="77777777" w:rsidTr="00C35563">
        <w:trPr>
          <w:jc w:val="center"/>
        </w:trPr>
        <w:tc>
          <w:tcPr>
            <w:tcW w:w="4855" w:type="dxa"/>
            <w:shd w:val="clear" w:color="auto" w:fill="FFFF00"/>
          </w:tcPr>
          <w:p w14:paraId="2EFB4634" w14:textId="33F3570F" w:rsidR="000E466A" w:rsidRPr="00922EC9" w:rsidRDefault="000E466A" w:rsidP="00C35563">
            <w:proofErr w:type="gramStart"/>
            <w:r w:rsidRPr="00922EC9">
              <w:t>..</w:t>
            </w:r>
            <w:proofErr w:type="gramEnd"/>
            <w:r w:rsidRPr="00922EC9">
              <w:t xml:space="preserve">\user&gt; </w:t>
            </w:r>
            <w:r>
              <w:t>main.exe</w:t>
            </w:r>
            <w:r w:rsidRPr="00922EC9">
              <w:t xml:space="preserve"> &lt;method&gt;</w:t>
            </w:r>
            <w:r>
              <w:t xml:space="preserve"> </w:t>
            </w:r>
            <w:r w:rsidRPr="00922EC9">
              <w:t>&lt;filename&gt;</w:t>
            </w:r>
          </w:p>
        </w:tc>
      </w:tr>
    </w:tbl>
    <w:p w14:paraId="7E49F753" w14:textId="76A22462" w:rsidR="009D7AD3" w:rsidRDefault="009D7AD3" w:rsidP="009D7AD3"/>
    <w:p w14:paraId="4AC8B7AB" w14:textId="77777777" w:rsidR="00D15BBB" w:rsidRPr="00EF189F" w:rsidRDefault="00D15BBB" w:rsidP="00D15BBB">
      <w:r>
        <w:t>To break this down</w:t>
      </w:r>
    </w:p>
    <w:p w14:paraId="113AFA0F" w14:textId="627F6F5A" w:rsidR="00D15BBB" w:rsidRDefault="00D15BBB" w:rsidP="00D15BBB">
      <w:pPr>
        <w:pStyle w:val="ListParagraph"/>
        <w:numPr>
          <w:ilvl w:val="0"/>
          <w:numId w:val="1"/>
        </w:numPr>
      </w:pPr>
      <w:r w:rsidRPr="00EF189F">
        <w:rPr>
          <w:u w:val="single"/>
        </w:rPr>
        <w:t>main.exe</w:t>
      </w:r>
      <w:r w:rsidRPr="00175675">
        <w:t xml:space="preserve"> runs the program.</w:t>
      </w:r>
    </w:p>
    <w:p w14:paraId="162DF0F8" w14:textId="0CA21EA2" w:rsidR="00D15BBB" w:rsidRPr="00EF189F" w:rsidRDefault="00D15BBB" w:rsidP="00D15BBB">
      <w:pPr>
        <w:pStyle w:val="ListParagraph"/>
        <w:numPr>
          <w:ilvl w:val="0"/>
          <w:numId w:val="1"/>
        </w:numPr>
      </w:pPr>
      <w:r w:rsidRPr="00191F69">
        <w:rPr>
          <w:u w:val="single"/>
        </w:rPr>
        <w:t>&lt;method&gt;</w:t>
      </w:r>
      <w:r>
        <w:t xml:space="preserve"> is the type of search you want to do and those are shown </w:t>
      </w:r>
      <w:r w:rsidR="002F5E83">
        <w:t>below.</w:t>
      </w:r>
    </w:p>
    <w:p w14:paraId="1E97CA3F" w14:textId="078210B7" w:rsidR="00D15BBB" w:rsidRPr="00150013" w:rsidRDefault="00D15BBB" w:rsidP="00D15BBB">
      <w:pPr>
        <w:pStyle w:val="ListParagraph"/>
        <w:numPr>
          <w:ilvl w:val="0"/>
          <w:numId w:val="1"/>
        </w:numPr>
      </w:pPr>
      <w:r w:rsidRPr="00191F69">
        <w:rPr>
          <w:u w:val="single"/>
        </w:rPr>
        <w:t>&lt;filename&gt;</w:t>
      </w:r>
      <w:r>
        <w:t xml:space="preserve"> is the name of the input file which in this case is </w:t>
      </w:r>
      <w:r w:rsidRPr="00C01968">
        <w:rPr>
          <w:i/>
          <w:iCs/>
        </w:rPr>
        <w:t>“</w:t>
      </w:r>
      <w:r w:rsidR="002F5E83" w:rsidRPr="002F5E83">
        <w:rPr>
          <w:i/>
          <w:iCs/>
        </w:rPr>
        <w:t>test_HornKB.txt</w:t>
      </w:r>
      <w:r w:rsidRPr="00C01968">
        <w:rPr>
          <w:i/>
          <w:iCs/>
        </w:rPr>
        <w:t>”</w:t>
      </w:r>
    </w:p>
    <w:p w14:paraId="72ABC688" w14:textId="23C7E192" w:rsidR="009D7AD3" w:rsidRDefault="009D7AD3" w:rsidP="009D7AD3"/>
    <w:tbl>
      <w:tblPr>
        <w:tblStyle w:val="TableGrid"/>
        <w:tblW w:w="0" w:type="auto"/>
        <w:tblLook w:val="04A0" w:firstRow="1" w:lastRow="0" w:firstColumn="1" w:lastColumn="0" w:noHBand="0" w:noVBand="1"/>
      </w:tblPr>
      <w:tblGrid>
        <w:gridCol w:w="4673"/>
        <w:gridCol w:w="4677"/>
      </w:tblGrid>
      <w:tr w:rsidR="00B85182" w14:paraId="19632E88" w14:textId="77777777" w:rsidTr="00C35563">
        <w:tc>
          <w:tcPr>
            <w:tcW w:w="4673" w:type="dxa"/>
            <w:tcBorders>
              <w:top w:val="single" w:sz="4" w:space="0" w:color="auto"/>
              <w:left w:val="single" w:sz="4" w:space="0" w:color="auto"/>
              <w:bottom w:val="single" w:sz="4" w:space="0" w:color="auto"/>
              <w:right w:val="single" w:sz="4" w:space="0" w:color="auto"/>
            </w:tcBorders>
            <w:hideMark/>
          </w:tcPr>
          <w:p w14:paraId="40F4244A" w14:textId="45B94AC6" w:rsidR="00B85182" w:rsidRDefault="00B85182" w:rsidP="00C35563">
            <w:pPr>
              <w:rPr>
                <w:rFonts w:asciiTheme="minorHAnsi" w:hAnsiTheme="minorHAnsi" w:cstheme="minorBidi"/>
                <w:szCs w:val="22"/>
              </w:rPr>
            </w:pPr>
            <w:r>
              <w:t>Truth Table</w:t>
            </w:r>
          </w:p>
        </w:tc>
        <w:tc>
          <w:tcPr>
            <w:tcW w:w="4677" w:type="dxa"/>
            <w:tcBorders>
              <w:top w:val="single" w:sz="4" w:space="0" w:color="auto"/>
              <w:left w:val="single" w:sz="4" w:space="0" w:color="auto"/>
              <w:bottom w:val="single" w:sz="4" w:space="0" w:color="auto"/>
              <w:right w:val="single" w:sz="4" w:space="0" w:color="auto"/>
            </w:tcBorders>
            <w:hideMark/>
          </w:tcPr>
          <w:p w14:paraId="7120FBA7" w14:textId="6686E223" w:rsidR="00B85182" w:rsidRPr="006C5357" w:rsidRDefault="00DC0C7F" w:rsidP="00C35563">
            <w:r>
              <w:t>main.exe</w:t>
            </w:r>
            <w:r w:rsidR="00B85182" w:rsidRPr="006C5357">
              <w:t xml:space="preserve"> </w:t>
            </w:r>
            <w:r w:rsidR="00FD79C4">
              <w:t>TT</w:t>
            </w:r>
            <w:r w:rsidR="00B85182">
              <w:t xml:space="preserve"> </w:t>
            </w:r>
            <w:r w:rsidR="00B85182" w:rsidRPr="006C5357">
              <w:t xml:space="preserve">&lt;filename&gt; </w:t>
            </w:r>
          </w:p>
        </w:tc>
      </w:tr>
      <w:tr w:rsidR="00B85182" w14:paraId="5D1036F9" w14:textId="77777777" w:rsidTr="00C35563">
        <w:tc>
          <w:tcPr>
            <w:tcW w:w="4673" w:type="dxa"/>
            <w:tcBorders>
              <w:top w:val="single" w:sz="4" w:space="0" w:color="auto"/>
              <w:left w:val="single" w:sz="4" w:space="0" w:color="auto"/>
              <w:bottom w:val="single" w:sz="4" w:space="0" w:color="auto"/>
              <w:right w:val="single" w:sz="4" w:space="0" w:color="auto"/>
            </w:tcBorders>
            <w:hideMark/>
          </w:tcPr>
          <w:p w14:paraId="0CFCCA70" w14:textId="05993107" w:rsidR="00B85182" w:rsidRDefault="00B85182" w:rsidP="00C35563">
            <w:r>
              <w:t>Forward Chaining</w:t>
            </w:r>
          </w:p>
        </w:tc>
        <w:tc>
          <w:tcPr>
            <w:tcW w:w="4677" w:type="dxa"/>
            <w:tcBorders>
              <w:top w:val="single" w:sz="4" w:space="0" w:color="auto"/>
              <w:left w:val="single" w:sz="4" w:space="0" w:color="auto"/>
              <w:bottom w:val="single" w:sz="4" w:space="0" w:color="auto"/>
              <w:right w:val="single" w:sz="4" w:space="0" w:color="auto"/>
            </w:tcBorders>
            <w:hideMark/>
          </w:tcPr>
          <w:p w14:paraId="58EED28C" w14:textId="3BB26B94" w:rsidR="00B85182" w:rsidRPr="006C5357" w:rsidRDefault="00DC0C7F" w:rsidP="00C35563">
            <w:r>
              <w:t>main.exe</w:t>
            </w:r>
            <w:r w:rsidRPr="006C5357">
              <w:t xml:space="preserve"> </w:t>
            </w:r>
            <w:r w:rsidR="00FD79C4">
              <w:t>FC</w:t>
            </w:r>
            <w:r w:rsidR="00B85182">
              <w:t xml:space="preserve"> </w:t>
            </w:r>
            <w:r w:rsidR="00B85182" w:rsidRPr="006C5357">
              <w:t>&lt;filename&gt;</w:t>
            </w:r>
          </w:p>
        </w:tc>
      </w:tr>
      <w:tr w:rsidR="00B85182" w14:paraId="1D982ECC" w14:textId="77777777" w:rsidTr="00C35563">
        <w:tc>
          <w:tcPr>
            <w:tcW w:w="4673" w:type="dxa"/>
            <w:tcBorders>
              <w:top w:val="single" w:sz="4" w:space="0" w:color="auto"/>
              <w:left w:val="single" w:sz="4" w:space="0" w:color="auto"/>
              <w:bottom w:val="single" w:sz="4" w:space="0" w:color="auto"/>
              <w:right w:val="single" w:sz="4" w:space="0" w:color="auto"/>
            </w:tcBorders>
            <w:hideMark/>
          </w:tcPr>
          <w:p w14:paraId="5219E0CC" w14:textId="6FF01A90" w:rsidR="00B85182" w:rsidRDefault="00B85182" w:rsidP="00C35563">
            <w:r>
              <w:t>Backward Chaining</w:t>
            </w:r>
          </w:p>
        </w:tc>
        <w:tc>
          <w:tcPr>
            <w:tcW w:w="4677" w:type="dxa"/>
            <w:tcBorders>
              <w:top w:val="single" w:sz="4" w:space="0" w:color="auto"/>
              <w:left w:val="single" w:sz="4" w:space="0" w:color="auto"/>
              <w:bottom w:val="single" w:sz="4" w:space="0" w:color="auto"/>
              <w:right w:val="single" w:sz="4" w:space="0" w:color="auto"/>
            </w:tcBorders>
            <w:hideMark/>
          </w:tcPr>
          <w:p w14:paraId="45D1D2FE" w14:textId="4453128B" w:rsidR="00B85182" w:rsidRPr="006C5357" w:rsidRDefault="00DC0C7F" w:rsidP="00C35563">
            <w:r>
              <w:t>main.exe</w:t>
            </w:r>
            <w:r w:rsidRPr="006C5357">
              <w:t xml:space="preserve"> </w:t>
            </w:r>
            <w:r w:rsidR="00FD79C4">
              <w:t>BC</w:t>
            </w:r>
            <w:r>
              <w:t xml:space="preserve"> </w:t>
            </w:r>
            <w:r w:rsidR="00B85182" w:rsidRPr="006C5357">
              <w:t>&lt;filename&gt;</w:t>
            </w:r>
          </w:p>
        </w:tc>
      </w:tr>
    </w:tbl>
    <w:p w14:paraId="0B8B7C3C" w14:textId="77777777" w:rsidR="00DA642F" w:rsidRPr="003E43D0" w:rsidRDefault="00DA642F" w:rsidP="00DA642F">
      <w:pPr>
        <w:rPr>
          <w:i/>
          <w:iCs/>
        </w:rPr>
      </w:pPr>
      <w:r w:rsidRPr="003E43D0">
        <w:rPr>
          <w:i/>
          <w:iCs/>
        </w:rPr>
        <w:t>Table 1: Command line program execution instruction</w:t>
      </w:r>
    </w:p>
    <w:p w14:paraId="6D57F301" w14:textId="449ED1AE" w:rsidR="00A42D8D" w:rsidRDefault="00A42D8D" w:rsidP="00FD79C4">
      <w:bookmarkStart w:id="8" w:name="_Toc132941117"/>
    </w:p>
    <w:p w14:paraId="60E6B50C" w14:textId="77777777" w:rsidR="00B46F6E" w:rsidRDefault="00B46F6E" w:rsidP="00B46F6E">
      <w:r>
        <w:t>The &lt;method&gt; is not case sensitive however if any issues occur type the &lt;method&gt; shown above in lowercase.</w:t>
      </w:r>
    </w:p>
    <w:p w14:paraId="356F407D" w14:textId="77777777" w:rsidR="00FD79C4" w:rsidRDefault="00FD79C4" w:rsidP="00FD79C4"/>
    <w:p w14:paraId="3F9E45D8" w14:textId="3441C401" w:rsidR="00A42D8D" w:rsidRPr="00C025E8" w:rsidRDefault="00A42D8D" w:rsidP="00DD0776">
      <w:pPr>
        <w:pStyle w:val="Heading1"/>
      </w:pPr>
      <w:bookmarkStart w:id="9" w:name="_Toc135946969"/>
      <w:r w:rsidRPr="00C025E8">
        <w:t>Features/Bugs/Missing</w:t>
      </w:r>
      <w:bookmarkEnd w:id="8"/>
      <w:bookmarkEnd w:id="9"/>
    </w:p>
    <w:p w14:paraId="5A092105" w14:textId="77777777" w:rsidR="00070E77" w:rsidRPr="00070E77" w:rsidRDefault="00070E77" w:rsidP="00070E77"/>
    <w:p w14:paraId="303A2662" w14:textId="46CC41D6" w:rsidR="00D80A12" w:rsidRPr="0089793A" w:rsidRDefault="00070E77" w:rsidP="0089793A">
      <w:pPr>
        <w:pStyle w:val="Heading2"/>
      </w:pPr>
      <w:bookmarkStart w:id="10" w:name="_Toc135946970"/>
      <w:r w:rsidRPr="0089793A">
        <w:t>Data Extraction</w:t>
      </w:r>
      <w:bookmarkEnd w:id="10"/>
      <w:r w:rsidRPr="0089793A">
        <w:t xml:space="preserve"> </w:t>
      </w:r>
    </w:p>
    <w:p w14:paraId="2B38B818" w14:textId="25069865" w:rsidR="00070E77" w:rsidRDefault="00070E77" w:rsidP="00D80A12">
      <w:r>
        <w:rPr>
          <w:noProof/>
        </w:rPr>
        <w:drawing>
          <wp:anchor distT="0" distB="0" distL="114300" distR="114300" simplePos="0" relativeHeight="251689984" behindDoc="0" locked="0" layoutInCell="1" allowOverlap="1" wp14:anchorId="76BD1F16" wp14:editId="386C320E">
            <wp:simplePos x="0" y="0"/>
            <wp:positionH relativeFrom="margin">
              <wp:posOffset>713740</wp:posOffset>
            </wp:positionH>
            <wp:positionV relativeFrom="paragraph">
              <wp:posOffset>724535</wp:posOffset>
            </wp:positionV>
            <wp:extent cx="4336415" cy="1948815"/>
            <wp:effectExtent l="152400" t="152400" r="368935" b="356235"/>
            <wp:wrapTopAndBottom/>
            <wp:docPr id="8" name="Picture 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336415" cy="1948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gramStart"/>
      <w:r>
        <w:t>In order for</w:t>
      </w:r>
      <w:proofErr w:type="gramEnd"/>
      <w:r>
        <w:t xml:space="preserve"> the program to work we first need to gather data. Data is given to us from a txt file like </w:t>
      </w:r>
      <w:r w:rsidRPr="002F5E83">
        <w:rPr>
          <w:i/>
          <w:iCs/>
        </w:rPr>
        <w:t>test_HornKB.txt</w:t>
      </w:r>
      <w:r>
        <w:rPr>
          <w:i/>
          <w:iCs/>
        </w:rPr>
        <w:t xml:space="preserve">. </w:t>
      </w:r>
      <w:r>
        <w:t>We have implemented a similar manner to the previous assignment done by us in getting contents extracted. The function read_file_data(data) does this.</w:t>
      </w:r>
    </w:p>
    <w:p w14:paraId="17EE23D5" w14:textId="4F4D505F" w:rsidR="00070E77" w:rsidRDefault="00070E77" w:rsidP="00D80A12">
      <w:r>
        <w:lastRenderedPageBreak/>
        <w:t xml:space="preserve">In the screenshot you can see that the Knowledge Base (KB) and query (q) are </w:t>
      </w:r>
      <w:r w:rsidR="00D2180F">
        <w:t>stored in variables once taken from the file and then KB goes further transformation</w:t>
      </w:r>
      <w:r w:rsidR="003B34C5">
        <w:t xml:space="preserve"> to </w:t>
      </w:r>
      <w:r w:rsidR="00DD0776">
        <w:t>sanitize</w:t>
      </w:r>
      <w:r w:rsidR="003B34C5">
        <w:t xml:space="preserve"> the data.</w:t>
      </w:r>
    </w:p>
    <w:p w14:paraId="15920D93" w14:textId="1F1F8BEF" w:rsidR="0089793A" w:rsidRDefault="0089793A" w:rsidP="00D80A12"/>
    <w:p w14:paraId="184806E6" w14:textId="3784CC90" w:rsidR="0089793A" w:rsidRDefault="0089793A" w:rsidP="0089793A">
      <w:pPr>
        <w:pStyle w:val="Heading2"/>
      </w:pPr>
      <w:bookmarkStart w:id="11" w:name="_Toc135946971"/>
      <w:r>
        <w:t>Command Line Implementation</w:t>
      </w:r>
      <w:bookmarkEnd w:id="11"/>
    </w:p>
    <w:p w14:paraId="7CA873AB" w14:textId="656A72A3" w:rsidR="0089793A" w:rsidRDefault="0089793A" w:rsidP="0089793A"/>
    <w:p w14:paraId="3FBCB972" w14:textId="13336BEA" w:rsidR="0089793A" w:rsidRPr="0089793A" w:rsidRDefault="0089793A" w:rsidP="0089793A">
      <w:r>
        <w:rPr>
          <w:noProof/>
        </w:rPr>
        <w:drawing>
          <wp:inline distT="0" distB="0" distL="0" distR="0" wp14:anchorId="376B4FB5" wp14:editId="2ADD9F42">
            <wp:extent cx="1219200" cy="26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9200" cy="266700"/>
                    </a:xfrm>
                    <a:prstGeom prst="rect">
                      <a:avLst/>
                    </a:prstGeom>
                  </pic:spPr>
                </pic:pic>
              </a:graphicData>
            </a:graphic>
          </wp:inline>
        </w:drawing>
      </w:r>
      <w:r>
        <w:rPr>
          <w:noProof/>
        </w:rPr>
        <w:t xml:space="preserve"> </w:t>
      </w:r>
      <w:r>
        <w:rPr>
          <w:noProof/>
        </w:rPr>
        <w:drawing>
          <wp:inline distT="0" distB="0" distL="0" distR="0" wp14:anchorId="3191CF84" wp14:editId="3E811812">
            <wp:extent cx="4438650" cy="4418733"/>
            <wp:effectExtent l="152400" t="152400" r="361950" b="363220"/>
            <wp:docPr id="10"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with low confidence"/>
                    <pic:cNvPicPr/>
                  </pic:nvPicPr>
                  <pic:blipFill>
                    <a:blip r:embed="rId14"/>
                    <a:stretch>
                      <a:fillRect/>
                    </a:stretch>
                  </pic:blipFill>
                  <pic:spPr>
                    <a:xfrm>
                      <a:off x="0" y="0"/>
                      <a:ext cx="4447178" cy="4427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105FE2" w14:textId="20EDFFD7" w:rsidR="00070E77" w:rsidRDefault="0089793A" w:rsidP="00D80A12">
      <w:r>
        <w:t>As per the requirements of this assignment and the previous, the code must run through the command line. By using the “sys” library we can make this happen.</w:t>
      </w:r>
    </w:p>
    <w:p w14:paraId="657C9D0A" w14:textId="78A182D6" w:rsidR="0089793A" w:rsidRDefault="0089793A" w:rsidP="00D80A12"/>
    <w:p w14:paraId="672555C2" w14:textId="03F12884" w:rsidR="0089793A" w:rsidRDefault="0089793A" w:rsidP="00D80A12">
      <w:r>
        <w:t>In the code if 3 arguments are not presented then an error will come up. From there the contents and the method of inference are stored in variables so that additional validation and which method to use can be determined.</w:t>
      </w:r>
    </w:p>
    <w:p w14:paraId="55ABFE8F" w14:textId="74FA731C" w:rsidR="002A437E" w:rsidRDefault="002A437E" w:rsidP="00D80A12"/>
    <w:p w14:paraId="471EF5B4" w14:textId="09C4D00A" w:rsidR="00A06BD9" w:rsidRDefault="00A06BD9" w:rsidP="00D80A12"/>
    <w:p w14:paraId="5E6DB459" w14:textId="31AC9452" w:rsidR="00A06BD9" w:rsidRDefault="00A06BD9" w:rsidP="00D80A12"/>
    <w:p w14:paraId="0F4E1BCB" w14:textId="36C0AE2B" w:rsidR="009034E4" w:rsidRDefault="00A06BD9" w:rsidP="009034E4">
      <w:pPr>
        <w:pStyle w:val="Heading2"/>
      </w:pPr>
      <w:bookmarkStart w:id="12" w:name="_Toc135946972"/>
      <w:r>
        <w:lastRenderedPageBreak/>
        <w:t>Truth Table implementation</w:t>
      </w:r>
      <w:bookmarkEnd w:id="12"/>
    </w:p>
    <w:p w14:paraId="225E39F9" w14:textId="23A8718D" w:rsidR="00DA642F" w:rsidRDefault="009034E4" w:rsidP="009034E4">
      <w:r>
        <w:t xml:space="preserve">Truth tables are essential tools for evaluating the truth values of formulas, particularly in valid Horn clauses. They </w:t>
      </w:r>
      <w:r>
        <w:t>comprise of</w:t>
      </w:r>
      <w:r>
        <w:t xml:space="preserve"> all possible symbol combinations in a knowledge base. By carefully examining the truth table, we can determine the truth value of a formula or query based on its alignment with the represented scenarios. This enables us to make well-informed judgments while considering the logical relationships in the knowledge base.</w:t>
      </w:r>
    </w:p>
    <w:p w14:paraId="101905AB" w14:textId="2AFB23A0" w:rsidR="009034E4" w:rsidRDefault="009034E4" w:rsidP="009034E4"/>
    <w:p w14:paraId="7F9274EE" w14:textId="14691826" w:rsidR="009034E4" w:rsidRDefault="009034E4" w:rsidP="009034E4">
      <w:r>
        <w:t>In our code the truth table is built by multiple functions:</w:t>
      </w:r>
    </w:p>
    <w:p w14:paraId="476AC6DC" w14:textId="594126B8" w:rsidR="009034E4" w:rsidRDefault="00BC0965" w:rsidP="009034E4">
      <w:r>
        <w:rPr>
          <w:noProof/>
        </w:rPr>
        <w:drawing>
          <wp:anchor distT="0" distB="0" distL="114300" distR="114300" simplePos="0" relativeHeight="251691008" behindDoc="0" locked="0" layoutInCell="1" allowOverlap="1" wp14:anchorId="3EA65C67" wp14:editId="33774493">
            <wp:simplePos x="0" y="0"/>
            <wp:positionH relativeFrom="margin">
              <wp:align>center</wp:align>
            </wp:positionH>
            <wp:positionV relativeFrom="paragraph">
              <wp:posOffset>243840</wp:posOffset>
            </wp:positionV>
            <wp:extent cx="4733925" cy="2928620"/>
            <wp:effectExtent l="0" t="0" r="9525" b="5080"/>
            <wp:wrapTopAndBottom/>
            <wp:docPr id="16" name="Picture 16"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software, displa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3925" cy="2928620"/>
                    </a:xfrm>
                    <a:prstGeom prst="rect">
                      <a:avLst/>
                    </a:prstGeom>
                  </pic:spPr>
                </pic:pic>
              </a:graphicData>
            </a:graphic>
          </wp:anchor>
        </w:drawing>
      </w:r>
    </w:p>
    <w:p w14:paraId="7E01784D" w14:textId="689D5308" w:rsidR="00F05CF7" w:rsidRDefault="00F05CF7" w:rsidP="009D7AD3"/>
    <w:p w14:paraId="25277F70" w14:textId="7BB38284" w:rsidR="00F05CF7" w:rsidRDefault="009034E4" w:rsidP="009D7AD3">
      <w:proofErr w:type="spellStart"/>
      <w:r>
        <w:t>Get_</w:t>
      </w:r>
      <w:proofErr w:type="gramStart"/>
      <w:r>
        <w:t>literals</w:t>
      </w:r>
      <w:proofErr w:type="spellEnd"/>
      <w:r>
        <w:t>(</w:t>
      </w:r>
      <w:proofErr w:type="gramEnd"/>
      <w:r>
        <w:t xml:space="preserve">KB) as the name implies gets each literal value. It does this by creating an empty set to store literals and then going through each clause in the knowledge base which contains an implication and splits it to the </w:t>
      </w:r>
      <w:r w:rsidR="00764042">
        <w:t>Left-hand</w:t>
      </w:r>
      <w:r>
        <w:t xml:space="preserve"> side (LHS/antecedent) and </w:t>
      </w:r>
      <w:proofErr w:type="gramStart"/>
      <w:r>
        <w:t>Right Hand</w:t>
      </w:r>
      <w:proofErr w:type="gramEnd"/>
      <w:r>
        <w:t xml:space="preserve"> Side (RHS/consequent)</w:t>
      </w:r>
      <w:r w:rsidR="009311CB">
        <w:t xml:space="preserve"> whilst eliminating white spaces then returns the list of literals.</w:t>
      </w:r>
    </w:p>
    <w:p w14:paraId="5AAA7D67" w14:textId="30A2F006" w:rsidR="00BC0965" w:rsidRDefault="00BC0965" w:rsidP="009D7AD3"/>
    <w:p w14:paraId="75DEE992" w14:textId="73E43B15" w:rsidR="00764042" w:rsidRDefault="00764042" w:rsidP="009D7AD3">
      <w:r>
        <w:rPr>
          <w:noProof/>
        </w:rPr>
        <w:drawing>
          <wp:inline distT="0" distB="0" distL="0" distR="0" wp14:anchorId="3DA0955C" wp14:editId="6B4D11F0">
            <wp:extent cx="5943600" cy="1216660"/>
            <wp:effectExtent l="152400" t="152400" r="361950" b="364490"/>
            <wp:docPr id="18" name="Picture 1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10;&#10;Description automatically generated with low confidence"/>
                    <pic:cNvPicPr/>
                  </pic:nvPicPr>
                  <pic:blipFill>
                    <a:blip r:embed="rId16"/>
                    <a:stretch>
                      <a:fillRect/>
                    </a:stretch>
                  </pic:blipFill>
                  <pic:spPr>
                    <a:xfrm>
                      <a:off x="0" y="0"/>
                      <a:ext cx="5943600" cy="1216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BB8852" w14:textId="566976A6" w:rsidR="00764042" w:rsidRDefault="00764042" w:rsidP="009D7AD3"/>
    <w:p w14:paraId="7B383E8A" w14:textId="2E65E0E2" w:rsidR="00BC0965" w:rsidRDefault="00764042" w:rsidP="009D7AD3">
      <w:r>
        <w:lastRenderedPageBreak/>
        <w:t xml:space="preserve">The </w:t>
      </w:r>
      <w:proofErr w:type="spellStart"/>
      <w:r>
        <w:t>evaluate_</w:t>
      </w:r>
      <w:proofErr w:type="gramStart"/>
      <w:r>
        <w:t>clause</w:t>
      </w:r>
      <w:proofErr w:type="spellEnd"/>
      <w:r w:rsidR="00331446">
        <w:t>(</w:t>
      </w:r>
      <w:proofErr w:type="gramEnd"/>
      <w:r w:rsidR="00331446">
        <w:t xml:space="preserve">clause, </w:t>
      </w:r>
      <w:proofErr w:type="spellStart"/>
      <w:r w:rsidR="00331446">
        <w:t>truth_values</w:t>
      </w:r>
      <w:proofErr w:type="spellEnd"/>
      <w:r w:rsidR="00331446">
        <w:t>)</w:t>
      </w:r>
      <w:r w:rsidR="001D727B">
        <w:t xml:space="preserve"> </w:t>
      </w:r>
      <w:r w:rsidRPr="00764042">
        <w:t>function evaluates the truth value of a clause in the knowledge base. It handles implications by checking if the antecedent implies the consequent based on provided truth values. For conjunctions, it checks if all literals are true. The function retrieves truth values from a dictionary and returns the resulting truth value of the clause.</w:t>
      </w:r>
    </w:p>
    <w:p w14:paraId="6D77E316" w14:textId="7E42BDFA" w:rsidR="00F05CF7" w:rsidRDefault="00331446" w:rsidP="009D7AD3">
      <w:r>
        <w:rPr>
          <w:noProof/>
        </w:rPr>
        <w:drawing>
          <wp:inline distT="0" distB="0" distL="0" distR="0" wp14:anchorId="617F268A" wp14:editId="1171669A">
            <wp:extent cx="5943600" cy="1607820"/>
            <wp:effectExtent l="152400" t="152400" r="361950" b="3543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7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70BC94" w14:textId="2A6358AA" w:rsidR="00331446" w:rsidRDefault="00331446" w:rsidP="009D7AD3">
      <w:r w:rsidRPr="00331446">
        <w:t xml:space="preserve">The </w:t>
      </w:r>
      <w:proofErr w:type="spellStart"/>
      <w:r w:rsidRPr="00331446">
        <w:t>evaluate_truth_</w:t>
      </w:r>
      <w:proofErr w:type="gramStart"/>
      <w:r w:rsidRPr="00331446">
        <w:t>table</w:t>
      </w:r>
      <w:proofErr w:type="spellEnd"/>
      <w:r>
        <w:t>(</w:t>
      </w:r>
      <w:proofErr w:type="gramEnd"/>
      <w:r>
        <w:t>KB, q)</w:t>
      </w:r>
      <w:r w:rsidRPr="00331446">
        <w:t xml:space="preserve"> function checks all possible combinations of truth values for the literals in the knowledge base</w:t>
      </w:r>
      <w:r>
        <w:t xml:space="preserve"> by</w:t>
      </w:r>
      <w:r w:rsidRPr="00331446">
        <w:t xml:space="preserve"> </w:t>
      </w:r>
      <w:r w:rsidRPr="00331446">
        <w:t>iterat</w:t>
      </w:r>
      <w:r>
        <w:t xml:space="preserve">ing </w:t>
      </w:r>
      <w:r w:rsidRPr="00331446">
        <w:t xml:space="preserve">through all combinations using the </w:t>
      </w:r>
      <w:proofErr w:type="spellStart"/>
      <w:r w:rsidRPr="00331446">
        <w:t>itertools.product</w:t>
      </w:r>
      <w:proofErr w:type="spellEnd"/>
      <w:r w:rsidRPr="00331446">
        <w:t xml:space="preserve"> function and evaluates each combination by calling </w:t>
      </w:r>
      <w:proofErr w:type="spellStart"/>
      <w:r w:rsidRPr="00331446">
        <w:t>evaluate_clause</w:t>
      </w:r>
      <w:proofErr w:type="spellEnd"/>
      <w:r w:rsidRPr="00331446">
        <w:t xml:space="preserve"> for each clause in the knowledge base. </w:t>
      </w:r>
    </w:p>
    <w:p w14:paraId="1CAADBDA" w14:textId="77777777" w:rsidR="00331446" w:rsidRDefault="00331446" w:rsidP="009D7AD3"/>
    <w:p w14:paraId="2E33E496" w14:textId="1571134C" w:rsidR="00F05CF7" w:rsidRDefault="00331446" w:rsidP="009D7AD3">
      <w:r w:rsidRPr="00331446">
        <w:t>If all clauses evaluate to true for a particular combination, it adds the truth values to a list of true models. Finally, it checks if the query q is true in all the true models and returns the result.</w:t>
      </w:r>
    </w:p>
    <w:p w14:paraId="682248DB" w14:textId="77777777" w:rsidR="001D727B" w:rsidRDefault="001D727B" w:rsidP="009D7AD3"/>
    <w:p w14:paraId="573E8EBC" w14:textId="52DFA0A2" w:rsidR="001D727B" w:rsidRDefault="001D727B" w:rsidP="009D7AD3">
      <w:r>
        <w:rPr>
          <w:noProof/>
        </w:rPr>
        <w:drawing>
          <wp:inline distT="0" distB="0" distL="0" distR="0" wp14:anchorId="100CD2A2" wp14:editId="65353F7A">
            <wp:extent cx="5943600" cy="2491105"/>
            <wp:effectExtent l="152400" t="152400" r="361950" b="366395"/>
            <wp:docPr id="20" name="Picture 20"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software, font&#10;&#10;Description automatically generated"/>
                    <pic:cNvPicPr/>
                  </pic:nvPicPr>
                  <pic:blipFill>
                    <a:blip r:embed="rId18"/>
                    <a:stretch>
                      <a:fillRect/>
                    </a:stretch>
                  </pic:blipFill>
                  <pic:spPr>
                    <a:xfrm>
                      <a:off x="0" y="0"/>
                      <a:ext cx="5943600" cy="2491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9975F" w14:textId="4FC22214" w:rsidR="001D727B" w:rsidRDefault="00630641" w:rsidP="009D7AD3">
      <w:proofErr w:type="spellStart"/>
      <w:r w:rsidRPr="00630641">
        <w:t>count_</w:t>
      </w:r>
      <w:proofErr w:type="gramStart"/>
      <w:r w:rsidRPr="00630641">
        <w:t>models</w:t>
      </w:r>
      <w:proofErr w:type="spellEnd"/>
      <w:r>
        <w:t>(</w:t>
      </w:r>
      <w:proofErr w:type="gramEnd"/>
      <w:r>
        <w:t xml:space="preserve">KB, q) </w:t>
      </w:r>
      <w:r w:rsidRPr="00630641">
        <w:t xml:space="preserve">counts the number of models where both KB and q are true. It iterates through all possible truth value combinations for the literals, checks if the clauses in KB </w:t>
      </w:r>
      <w:r w:rsidRPr="00630641">
        <w:lastRenderedPageBreak/>
        <w:t xml:space="preserve">evaluate to true for each combination, and increments the </w:t>
      </w:r>
      <w:proofErr w:type="spellStart"/>
      <w:r w:rsidRPr="00630641">
        <w:t>model_count</w:t>
      </w:r>
      <w:proofErr w:type="spellEnd"/>
      <w:r w:rsidRPr="00630641">
        <w:t xml:space="preserve"> if q is also true. Finally, it returns the count of models.</w:t>
      </w:r>
      <w:r>
        <w:t xml:space="preserve"> </w:t>
      </w:r>
    </w:p>
    <w:p w14:paraId="2DEC1D1E" w14:textId="5625DB84" w:rsidR="004F6D3D" w:rsidRDefault="004F6D3D" w:rsidP="009D7AD3"/>
    <w:p w14:paraId="05634C12" w14:textId="77777777" w:rsidR="004F6D3D" w:rsidRDefault="004F6D3D" w:rsidP="009D7AD3"/>
    <w:p w14:paraId="0FB1E7FD" w14:textId="2FFC2735" w:rsidR="00B43427" w:rsidRDefault="00B43427" w:rsidP="00B43427">
      <w:pPr>
        <w:pStyle w:val="Heading2"/>
      </w:pPr>
      <w:bookmarkStart w:id="13" w:name="_Toc135946973"/>
      <w:r>
        <w:t>Bugs/Limitations</w:t>
      </w:r>
      <w:bookmarkEnd w:id="13"/>
    </w:p>
    <w:p w14:paraId="70F06464" w14:textId="3B686BCB" w:rsidR="00B43427" w:rsidRPr="00B43427" w:rsidRDefault="00B43427" w:rsidP="00B43427">
      <w:pPr>
        <w:rPr>
          <w:b/>
          <w:bCs/>
        </w:rPr>
      </w:pPr>
      <w:r w:rsidRPr="00B43427">
        <w:rPr>
          <w:b/>
          <w:bCs/>
        </w:rPr>
        <w:t xml:space="preserve">At this stage no bugs have been identified </w:t>
      </w:r>
    </w:p>
    <w:p w14:paraId="01A19FAD" w14:textId="77777777" w:rsidR="00B43427" w:rsidRPr="00B43427" w:rsidRDefault="00B43427" w:rsidP="00B43427"/>
    <w:p w14:paraId="7EAC7239" w14:textId="7EBDAD01" w:rsidR="00F05CF7" w:rsidRPr="00F05CF7" w:rsidRDefault="00F05CF7" w:rsidP="00F05CF7">
      <w:r w:rsidRPr="00F05CF7">
        <w:t>The current program has some limitations that should be addressed:</w:t>
      </w:r>
      <w:r>
        <w:br/>
      </w:r>
    </w:p>
    <w:p w14:paraId="3E8FCEFE" w14:textId="71FB525B" w:rsidR="00F05CF7" w:rsidRDefault="00F05CF7" w:rsidP="0026658F">
      <w:pPr>
        <w:pStyle w:val="ListParagraph"/>
        <w:numPr>
          <w:ilvl w:val="0"/>
          <w:numId w:val="5"/>
        </w:numPr>
      </w:pPr>
      <w:r w:rsidRPr="00F05CF7">
        <w:rPr>
          <w:b/>
          <w:bCs/>
        </w:rPr>
        <w:t>Lack of Input Validation:</w:t>
      </w:r>
      <w:r w:rsidRPr="00F05CF7">
        <w:t xml:space="preserve"> The program assumes that the input is always in a specific format </w:t>
      </w:r>
      <w:r>
        <w:t>as follows:</w:t>
      </w:r>
      <w:r>
        <w:br/>
      </w:r>
    </w:p>
    <w:p w14:paraId="38A6E22E" w14:textId="519350B6" w:rsidR="00F05CF7" w:rsidRDefault="00F05CF7" w:rsidP="00F05CF7">
      <w:pPr>
        <w:ind w:left="720"/>
      </w:pPr>
      <w:r>
        <w:rPr>
          <w:noProof/>
        </w:rPr>
        <w:drawing>
          <wp:inline distT="0" distB="0" distL="0" distR="0" wp14:anchorId="4C55D8BA" wp14:editId="144BD4E9">
            <wp:extent cx="5905500" cy="1986797"/>
            <wp:effectExtent l="152400" t="152400" r="361950" b="356870"/>
            <wp:docPr id="1" name="Picture 1" descr="A picture containing text, font, algebr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algebra, screenshot&#10;&#10;Description automatically generated"/>
                    <pic:cNvPicPr/>
                  </pic:nvPicPr>
                  <pic:blipFill>
                    <a:blip r:embed="rId19"/>
                    <a:stretch>
                      <a:fillRect/>
                    </a:stretch>
                  </pic:blipFill>
                  <pic:spPr>
                    <a:xfrm>
                      <a:off x="0" y="0"/>
                      <a:ext cx="5908574" cy="1987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FF18A4" w14:textId="3FB0F120" w:rsidR="0026658F" w:rsidRPr="00F05CF7" w:rsidRDefault="0026658F" w:rsidP="0026658F">
      <w:pPr>
        <w:pStyle w:val="ListParagraph"/>
        <w:numPr>
          <w:ilvl w:val="0"/>
          <w:numId w:val="4"/>
        </w:numPr>
        <w:spacing w:before="240"/>
      </w:pPr>
      <w:r w:rsidRPr="00F05CF7">
        <w:t xml:space="preserve">Solution: To mitigate this issue, </w:t>
      </w:r>
      <w:r w:rsidR="005372BD">
        <w:t>we</w:t>
      </w:r>
      <w:r w:rsidRPr="00F05CF7">
        <w:t xml:space="preserve"> propose two potential solutions:</w:t>
      </w:r>
    </w:p>
    <w:p w14:paraId="296145B7" w14:textId="77777777" w:rsidR="0026658F" w:rsidRPr="00F05CF7" w:rsidRDefault="0026658F" w:rsidP="0026658F">
      <w:pPr>
        <w:numPr>
          <w:ilvl w:val="1"/>
          <w:numId w:val="2"/>
        </w:numPr>
        <w:spacing w:before="240"/>
      </w:pPr>
      <w:r w:rsidRPr="00F05CF7">
        <w:t>Implement robust input validation methods within the program to ensure the correctness of the input data structure.</w:t>
      </w:r>
    </w:p>
    <w:p w14:paraId="13BC33CE" w14:textId="77777777" w:rsidR="0026658F" w:rsidRPr="00F05CF7" w:rsidRDefault="0026658F" w:rsidP="0026658F">
      <w:pPr>
        <w:numPr>
          <w:ilvl w:val="1"/>
          <w:numId w:val="2"/>
        </w:numPr>
        <w:spacing w:before="240"/>
      </w:pPr>
      <w:r w:rsidRPr="00F05CF7">
        <w:t xml:space="preserve">In addition, or alternatively, we can prepare detailed documentation outlining the required input format, thus guiding the user to provide </w:t>
      </w:r>
      <w:r>
        <w:t>the data points in the correct sequence.</w:t>
      </w:r>
      <w:r>
        <w:br/>
      </w:r>
    </w:p>
    <w:p w14:paraId="2FD01C47" w14:textId="46407293" w:rsidR="005372BD" w:rsidRDefault="0026658F" w:rsidP="0026658F">
      <w:r w:rsidRPr="00F05CF7">
        <w:t>These improvements will enhance the program's robustness and usability</w:t>
      </w:r>
      <w:r w:rsidR="005372BD">
        <w:t>.</w:t>
      </w:r>
    </w:p>
    <w:p w14:paraId="31784074" w14:textId="2BF299BB" w:rsidR="005372BD" w:rsidRDefault="005372BD" w:rsidP="0026658F"/>
    <w:p w14:paraId="15006A10" w14:textId="64111E1B" w:rsidR="00B43427" w:rsidRDefault="00B43427" w:rsidP="0026658F"/>
    <w:p w14:paraId="7FBCEA97" w14:textId="77777777" w:rsidR="00DD0776" w:rsidRDefault="00DD0776" w:rsidP="0026658F"/>
    <w:p w14:paraId="0DCB43F9" w14:textId="57FE18B0" w:rsidR="00B43427" w:rsidRDefault="00B43427" w:rsidP="0026658F"/>
    <w:p w14:paraId="4A05F97E" w14:textId="5BE7B15F" w:rsidR="00B43427" w:rsidRDefault="00B43427" w:rsidP="0026658F"/>
    <w:p w14:paraId="628C6A3E" w14:textId="3B244F03" w:rsidR="00B43427" w:rsidRDefault="00B43427" w:rsidP="0026658F"/>
    <w:p w14:paraId="4144A146" w14:textId="20324E15" w:rsidR="00963862" w:rsidRPr="00C025E8" w:rsidRDefault="00963862" w:rsidP="00DD0776">
      <w:pPr>
        <w:pStyle w:val="Heading1"/>
      </w:pPr>
      <w:bookmarkStart w:id="14" w:name="_Toc135946974"/>
      <w:r w:rsidRPr="00C025E8">
        <w:lastRenderedPageBreak/>
        <w:t>Test Cases</w:t>
      </w:r>
      <w:bookmarkEnd w:id="14"/>
    </w:p>
    <w:p w14:paraId="44EA3A45" w14:textId="71EABCA3" w:rsidR="00D80A12" w:rsidRDefault="00D80A12" w:rsidP="00D80A12">
      <w:r>
        <w:t xml:space="preserve">To ensure this program is robust and reliable we will test it in a variety of </w:t>
      </w:r>
      <w:r w:rsidR="00850445">
        <w:t>situations to ensure it works.</w:t>
      </w:r>
    </w:p>
    <w:p w14:paraId="0037930B" w14:textId="6F10BFDF" w:rsidR="00D80A12" w:rsidRDefault="00D80A12" w:rsidP="00D80A12"/>
    <w:p w14:paraId="709DB4AA" w14:textId="59C4EDF9" w:rsidR="00D80A12" w:rsidRDefault="00B34DBB" w:rsidP="00D80A12">
      <w:pPr>
        <w:pStyle w:val="ListParagraph"/>
        <w:numPr>
          <w:ilvl w:val="0"/>
          <w:numId w:val="7"/>
        </w:numPr>
      </w:pPr>
      <w:r>
        <w:rPr>
          <w:noProof/>
        </w:rPr>
        <w:drawing>
          <wp:anchor distT="0" distB="0" distL="114300" distR="114300" simplePos="0" relativeHeight="251687936" behindDoc="0" locked="0" layoutInCell="1" allowOverlap="1" wp14:anchorId="23FA5D34" wp14:editId="14972BF3">
            <wp:simplePos x="0" y="0"/>
            <wp:positionH relativeFrom="column">
              <wp:posOffset>3343275</wp:posOffset>
            </wp:positionH>
            <wp:positionV relativeFrom="paragraph">
              <wp:posOffset>366395</wp:posOffset>
            </wp:positionV>
            <wp:extent cx="876300" cy="733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76300" cy="733425"/>
                    </a:xfrm>
                    <a:prstGeom prst="rect">
                      <a:avLst/>
                    </a:prstGeom>
                  </pic:spPr>
                </pic:pic>
              </a:graphicData>
            </a:graphic>
          </wp:anchor>
        </w:drawing>
      </w:r>
      <w:r w:rsidR="006A7E0C">
        <w:rPr>
          <w:noProof/>
        </w:rPr>
        <w:drawing>
          <wp:anchor distT="0" distB="0" distL="114300" distR="114300" simplePos="0" relativeHeight="251675648" behindDoc="0" locked="0" layoutInCell="1" allowOverlap="1" wp14:anchorId="3067129C" wp14:editId="4F0462E6">
            <wp:simplePos x="0" y="0"/>
            <wp:positionH relativeFrom="column">
              <wp:posOffset>1943100</wp:posOffset>
            </wp:positionH>
            <wp:positionV relativeFrom="paragraph">
              <wp:posOffset>474345</wp:posOffset>
            </wp:positionV>
            <wp:extent cx="561975" cy="5619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E0C">
        <w:rPr>
          <w:noProof/>
        </w:rPr>
        <w:drawing>
          <wp:anchor distT="0" distB="0" distL="114300" distR="114300" simplePos="0" relativeHeight="251674624" behindDoc="0" locked="0" layoutInCell="1" allowOverlap="1" wp14:anchorId="14D7C6AC" wp14:editId="42AD423F">
            <wp:simplePos x="0" y="0"/>
            <wp:positionH relativeFrom="column">
              <wp:posOffset>295275</wp:posOffset>
            </wp:positionH>
            <wp:positionV relativeFrom="paragraph">
              <wp:posOffset>388620</wp:posOffset>
            </wp:positionV>
            <wp:extent cx="790575" cy="828675"/>
            <wp:effectExtent l="38100" t="38100" r="47625" b="47625"/>
            <wp:wrapTopAndBottom/>
            <wp:docPr id="3" name="Picture 3"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white,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90575" cy="828675"/>
                    </a:xfrm>
                    <a:prstGeom prst="rect">
                      <a:avLst/>
                    </a:prstGeom>
                    <a:ln w="38100">
                      <a:solidFill>
                        <a:schemeClr val="tx1"/>
                      </a:solidFill>
                    </a:ln>
                  </pic:spPr>
                </pic:pic>
              </a:graphicData>
            </a:graphic>
          </wp:anchor>
        </w:drawing>
      </w:r>
      <w:r w:rsidR="00D80A12">
        <w:t>Single literal Knowledge Base with single literal query:</w:t>
      </w:r>
      <w:r w:rsidR="006A7E0C" w:rsidRPr="006A7E0C">
        <w:rPr>
          <w:noProof/>
        </w:rPr>
        <w:t xml:space="preserve"> </w:t>
      </w:r>
    </w:p>
    <w:p w14:paraId="3656C327" w14:textId="72D53C6C" w:rsidR="00963862" w:rsidRDefault="00963862" w:rsidP="00B34DBB">
      <w:pPr>
        <w:ind w:left="360"/>
      </w:pPr>
    </w:p>
    <w:p w14:paraId="049DA8E9" w14:textId="0BE3D7ED" w:rsidR="006A7E0C" w:rsidRDefault="006A7E0C" w:rsidP="00963862"/>
    <w:p w14:paraId="7E8200D2" w14:textId="53B2122B" w:rsidR="006A7E0C" w:rsidRDefault="006A7E0C" w:rsidP="00963862"/>
    <w:p w14:paraId="716FEBF0" w14:textId="3A5FB416" w:rsidR="006A7E0C" w:rsidRDefault="00B414DC" w:rsidP="006A7E0C">
      <w:pPr>
        <w:pStyle w:val="ListParagraph"/>
        <w:numPr>
          <w:ilvl w:val="0"/>
          <w:numId w:val="7"/>
        </w:numPr>
      </w:pPr>
      <w:r>
        <w:rPr>
          <w:noProof/>
        </w:rPr>
        <w:drawing>
          <wp:anchor distT="0" distB="0" distL="114300" distR="114300" simplePos="0" relativeHeight="251686912" behindDoc="0" locked="0" layoutInCell="1" allowOverlap="1" wp14:anchorId="5DCF9056" wp14:editId="19BAFA4A">
            <wp:simplePos x="0" y="0"/>
            <wp:positionH relativeFrom="column">
              <wp:posOffset>3876675</wp:posOffset>
            </wp:positionH>
            <wp:positionV relativeFrom="paragraph">
              <wp:posOffset>390525</wp:posOffset>
            </wp:positionV>
            <wp:extent cx="1266825" cy="6762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66825" cy="676275"/>
                    </a:xfrm>
                    <a:prstGeom prst="rect">
                      <a:avLst/>
                    </a:prstGeom>
                  </pic:spPr>
                </pic:pic>
              </a:graphicData>
            </a:graphic>
          </wp:anchor>
        </w:drawing>
      </w:r>
      <w:r w:rsidR="006A7E0C">
        <w:rPr>
          <w:noProof/>
        </w:rPr>
        <w:drawing>
          <wp:anchor distT="0" distB="0" distL="114300" distR="114300" simplePos="0" relativeHeight="251681792" behindDoc="0" locked="0" layoutInCell="1" allowOverlap="1" wp14:anchorId="68B5E509" wp14:editId="48F5634C">
            <wp:simplePos x="0" y="0"/>
            <wp:positionH relativeFrom="column">
              <wp:posOffset>2066925</wp:posOffset>
            </wp:positionH>
            <wp:positionV relativeFrom="paragraph">
              <wp:posOffset>389890</wp:posOffset>
            </wp:positionV>
            <wp:extent cx="561975" cy="561975"/>
            <wp:effectExtent l="0" t="0" r="9525" b="0"/>
            <wp:wrapTopAndBottom/>
            <wp:docPr id="11" name="Picture 1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lack, darkn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E0C">
        <w:rPr>
          <w:noProof/>
        </w:rPr>
        <w:drawing>
          <wp:anchor distT="0" distB="0" distL="114300" distR="114300" simplePos="0" relativeHeight="251678720" behindDoc="0" locked="0" layoutInCell="1" allowOverlap="1" wp14:anchorId="5583D2D1" wp14:editId="4AAAC239">
            <wp:simplePos x="0" y="0"/>
            <wp:positionH relativeFrom="column">
              <wp:posOffset>390525</wp:posOffset>
            </wp:positionH>
            <wp:positionV relativeFrom="paragraph">
              <wp:posOffset>366395</wp:posOffset>
            </wp:positionV>
            <wp:extent cx="685800" cy="762000"/>
            <wp:effectExtent l="38100" t="38100" r="38100" b="38100"/>
            <wp:wrapTopAndBottom/>
            <wp:docPr id="9" name="Picture 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685800" cy="762000"/>
                    </a:xfrm>
                    <a:prstGeom prst="rect">
                      <a:avLst/>
                    </a:prstGeom>
                    <a:ln w="38100">
                      <a:solidFill>
                        <a:schemeClr val="tx1"/>
                      </a:solidFill>
                    </a:ln>
                  </pic:spPr>
                </pic:pic>
              </a:graphicData>
            </a:graphic>
          </wp:anchor>
        </w:drawing>
      </w:r>
      <w:r w:rsidR="006A7E0C" w:rsidRPr="006A7E0C">
        <w:t>Single clause Knowledge Base with single literal query</w:t>
      </w:r>
      <w:r w:rsidR="006A7E0C">
        <w:t>:</w:t>
      </w:r>
      <w:r w:rsidR="006A7E0C" w:rsidRPr="006A7E0C">
        <w:rPr>
          <w:noProof/>
        </w:rPr>
        <w:t xml:space="preserve"> </w:t>
      </w:r>
    </w:p>
    <w:p w14:paraId="04841FB8" w14:textId="2812AA98" w:rsidR="006A7E0C" w:rsidRDefault="006A7E0C" w:rsidP="006A7E0C">
      <w:pPr>
        <w:pStyle w:val="ListParagraph"/>
      </w:pPr>
    </w:p>
    <w:p w14:paraId="5B90AD79" w14:textId="6E278708" w:rsidR="006A7E0C" w:rsidRPr="00F64520" w:rsidRDefault="00F64520" w:rsidP="00F64520">
      <w:pPr>
        <w:pStyle w:val="ListParagraph"/>
        <w:numPr>
          <w:ilvl w:val="0"/>
          <w:numId w:val="7"/>
        </w:numPr>
        <w:rPr>
          <w:color w:val="FF0000"/>
        </w:rPr>
      </w:pPr>
      <w:r w:rsidRPr="00F64520">
        <w:rPr>
          <w:color w:val="FF0000"/>
        </w:rPr>
        <w:t>Single clause Knowledge Base with conjunction query:</w:t>
      </w:r>
    </w:p>
    <w:p w14:paraId="59C81C32" w14:textId="35DC9118" w:rsidR="006A7E0C" w:rsidRDefault="006A7E0C" w:rsidP="00963862"/>
    <w:p w14:paraId="2657CC82" w14:textId="717E9994" w:rsidR="007B453E" w:rsidRPr="007B453E" w:rsidRDefault="007B453E" w:rsidP="007B453E">
      <w:pPr>
        <w:pStyle w:val="ListParagraph"/>
        <w:numPr>
          <w:ilvl w:val="0"/>
          <w:numId w:val="7"/>
        </w:numPr>
      </w:pPr>
      <w:r w:rsidRPr="007B453E">
        <w:t>Multiple clause Knowledge Base with single literal query:</w:t>
      </w:r>
      <w:r w:rsidRPr="007B453E">
        <w:rPr>
          <w:noProof/>
        </w:rPr>
        <w:t xml:space="preserve"> </w:t>
      </w:r>
    </w:p>
    <w:p w14:paraId="19D157EB" w14:textId="20D6B170" w:rsidR="006A7E0C" w:rsidRPr="00D55F49" w:rsidRDefault="00B34DBB" w:rsidP="007B453E">
      <w:pPr>
        <w:pStyle w:val="ListParagraph"/>
      </w:pPr>
      <w:r>
        <w:rPr>
          <w:noProof/>
        </w:rPr>
        <w:drawing>
          <wp:anchor distT="0" distB="0" distL="114300" distR="114300" simplePos="0" relativeHeight="251688960" behindDoc="0" locked="0" layoutInCell="1" allowOverlap="1" wp14:anchorId="68FFAF2A" wp14:editId="3893577B">
            <wp:simplePos x="0" y="0"/>
            <wp:positionH relativeFrom="column">
              <wp:posOffset>3028950</wp:posOffset>
            </wp:positionH>
            <wp:positionV relativeFrom="paragraph">
              <wp:posOffset>232410</wp:posOffset>
            </wp:positionV>
            <wp:extent cx="3028950" cy="723900"/>
            <wp:effectExtent l="0" t="0" r="0" b="0"/>
            <wp:wrapTopAndBottom/>
            <wp:docPr id="17" name="Picture 17" descr="A picture containing text, fon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ont, screenshot, blac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28950" cy="723900"/>
                    </a:xfrm>
                    <a:prstGeom prst="rect">
                      <a:avLst/>
                    </a:prstGeom>
                  </pic:spPr>
                </pic:pic>
              </a:graphicData>
            </a:graphic>
          </wp:anchor>
        </w:drawing>
      </w:r>
      <w:r w:rsidR="007B453E">
        <w:rPr>
          <w:noProof/>
        </w:rPr>
        <w:drawing>
          <wp:anchor distT="0" distB="0" distL="114300" distR="114300" simplePos="0" relativeHeight="251684864" behindDoc="0" locked="0" layoutInCell="1" allowOverlap="1" wp14:anchorId="68F9100C" wp14:editId="244E40CA">
            <wp:simplePos x="0" y="0"/>
            <wp:positionH relativeFrom="column">
              <wp:posOffset>2152650</wp:posOffset>
            </wp:positionH>
            <wp:positionV relativeFrom="paragraph">
              <wp:posOffset>290195</wp:posOffset>
            </wp:positionV>
            <wp:extent cx="561975" cy="561975"/>
            <wp:effectExtent l="0" t="0" r="9525" b="0"/>
            <wp:wrapTopAndBottom/>
            <wp:docPr id="13" name="Picture 1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lack, darkn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53E">
        <w:rPr>
          <w:noProof/>
        </w:rPr>
        <w:drawing>
          <wp:anchor distT="0" distB="0" distL="114300" distR="114300" simplePos="0" relativeHeight="251682816" behindDoc="0" locked="0" layoutInCell="1" allowOverlap="1" wp14:anchorId="7A14E785" wp14:editId="28A93979">
            <wp:simplePos x="0" y="0"/>
            <wp:positionH relativeFrom="margin">
              <wp:posOffset>-276225</wp:posOffset>
            </wp:positionH>
            <wp:positionV relativeFrom="paragraph">
              <wp:posOffset>227965</wp:posOffset>
            </wp:positionV>
            <wp:extent cx="2181225" cy="752475"/>
            <wp:effectExtent l="38100" t="38100" r="47625" b="476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1225" cy="752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7EEB934" w14:textId="2B6E4166" w:rsidR="006A7E0C" w:rsidRDefault="006A7E0C" w:rsidP="00963862"/>
    <w:p w14:paraId="276B9229" w14:textId="310E70F7" w:rsidR="006A7E0C" w:rsidRDefault="00F4780C" w:rsidP="00963862">
      <w:pPr>
        <w:pStyle w:val="ListParagraph"/>
        <w:numPr>
          <w:ilvl w:val="0"/>
          <w:numId w:val="7"/>
        </w:numPr>
        <w:rPr>
          <w:color w:val="FF0000"/>
        </w:rPr>
      </w:pPr>
      <w:r w:rsidRPr="00F4780C">
        <w:rPr>
          <w:color w:val="FF0000"/>
        </w:rPr>
        <w:t>Multiple clause Knowledge Base with disjunction query:</w:t>
      </w:r>
    </w:p>
    <w:p w14:paraId="12107D03" w14:textId="77777777" w:rsidR="00F4780C" w:rsidRDefault="00F4780C" w:rsidP="00F4780C">
      <w:pPr>
        <w:pStyle w:val="ListParagraph"/>
        <w:rPr>
          <w:color w:val="FF0000"/>
        </w:rPr>
      </w:pPr>
    </w:p>
    <w:p w14:paraId="4D7BA7E4" w14:textId="77777777" w:rsidR="00F4780C" w:rsidRPr="00F4780C" w:rsidRDefault="00F4780C" w:rsidP="00F4780C">
      <w:pPr>
        <w:pStyle w:val="ListParagraph"/>
        <w:numPr>
          <w:ilvl w:val="0"/>
          <w:numId w:val="7"/>
        </w:numPr>
        <w:rPr>
          <w:color w:val="FF0000"/>
        </w:rPr>
      </w:pPr>
      <w:r w:rsidRPr="00F4780C">
        <w:rPr>
          <w:color w:val="FF0000"/>
        </w:rPr>
        <w:t>Knowledge Base with negation, with single literal query:</w:t>
      </w:r>
    </w:p>
    <w:p w14:paraId="51737B98" w14:textId="77777777" w:rsidR="00F4780C" w:rsidRPr="00F4780C" w:rsidRDefault="00F4780C" w:rsidP="00F4780C">
      <w:pPr>
        <w:pStyle w:val="ListParagraph"/>
        <w:rPr>
          <w:color w:val="FF0000"/>
        </w:rPr>
      </w:pPr>
    </w:p>
    <w:p w14:paraId="60D8FAB9" w14:textId="6CEE835D" w:rsidR="006A7E0C" w:rsidRDefault="006A7E0C" w:rsidP="00963862"/>
    <w:p w14:paraId="48D080AC" w14:textId="0A988A48" w:rsidR="00963862" w:rsidRPr="00C025E8" w:rsidRDefault="00963862" w:rsidP="00DD0776">
      <w:pPr>
        <w:pStyle w:val="Heading1"/>
      </w:pPr>
      <w:bookmarkStart w:id="15" w:name="_Toc135946975"/>
      <w:r w:rsidRPr="00C025E8">
        <w:t>Acknowledgement/Resources</w:t>
      </w:r>
      <w:bookmarkEnd w:id="15"/>
    </w:p>
    <w:p w14:paraId="393981B2" w14:textId="5B00C8EC" w:rsidR="00A0182B" w:rsidRDefault="00000000" w:rsidP="00A0182B">
      <w:pPr>
        <w:rPr>
          <w:rStyle w:val="Hyperlink"/>
        </w:rPr>
      </w:pPr>
      <w:hyperlink r:id="rId27" w:history="1">
        <w:r w:rsidR="00A0182B" w:rsidRPr="007510AF">
          <w:rPr>
            <w:rStyle w:val="Hyperlink"/>
          </w:rPr>
          <w:t>https://www.geeksforgeeks.org/proposition-logic/</w:t>
        </w:r>
      </w:hyperlink>
    </w:p>
    <w:p w14:paraId="4828E4AB" w14:textId="357E94F1" w:rsidR="00320A4D" w:rsidRDefault="00000000" w:rsidP="00A0182B">
      <w:hyperlink r:id="rId28" w:history="1">
        <w:r w:rsidR="00320A4D" w:rsidRPr="00766A59">
          <w:rPr>
            <w:rStyle w:val="Hyperlink"/>
          </w:rPr>
          <w:t>https://cs50.harvard.edu/ai/2020/notes/1/</w:t>
        </w:r>
      </w:hyperlink>
    </w:p>
    <w:p w14:paraId="42402FCD" w14:textId="5B111848" w:rsidR="00320A4D" w:rsidRDefault="00000000" w:rsidP="00A0182B">
      <w:hyperlink r:id="rId29" w:history="1">
        <w:r w:rsidR="00EA116D" w:rsidRPr="00766A59">
          <w:rPr>
            <w:rStyle w:val="Hyperlink"/>
          </w:rPr>
          <w:t>http://aima.cs.berkeley.edu/python/logic.py</w:t>
        </w:r>
      </w:hyperlink>
    </w:p>
    <w:p w14:paraId="6E31544A" w14:textId="52F971B1" w:rsidR="00A0182B" w:rsidRDefault="00A0182B" w:rsidP="00A0182B">
      <w:pPr>
        <w:pStyle w:val="ListParagraph"/>
        <w:numPr>
          <w:ilvl w:val="0"/>
          <w:numId w:val="2"/>
        </w:numPr>
      </w:pPr>
      <w:r>
        <w:t>Aside from lectures and tutorials this has aided me in developing a greater understanding of propositional logic and its fundamentals.</w:t>
      </w:r>
    </w:p>
    <w:p w14:paraId="468B6D4A" w14:textId="7432BC67" w:rsidR="00EA116D" w:rsidRDefault="00EA116D" w:rsidP="00A0182B">
      <w:pPr>
        <w:pStyle w:val="ListParagraph"/>
        <w:numPr>
          <w:ilvl w:val="0"/>
          <w:numId w:val="2"/>
        </w:numPr>
      </w:pPr>
      <w:r>
        <w:lastRenderedPageBreak/>
        <w:t>These resources have also enabled me to understand how to go about coding this inference engine.</w:t>
      </w:r>
    </w:p>
    <w:p w14:paraId="4F0756F6" w14:textId="18DE462B" w:rsidR="00963862" w:rsidRDefault="004228C4" w:rsidP="00A0182B">
      <w:r>
        <w:br/>
        <w:t>I have used (Mihir) the parser coding style from</w:t>
      </w:r>
      <w:r w:rsidR="008601C4">
        <w:t xml:space="preserve"> my</w:t>
      </w:r>
      <w:r>
        <w:t xml:space="preserve"> assignment </w:t>
      </w:r>
      <w:r w:rsidR="008601C4">
        <w:t>#</w:t>
      </w:r>
      <w:r>
        <w:t>1</w:t>
      </w:r>
      <w:r w:rsidR="008601C4">
        <w:t>.</w:t>
      </w:r>
    </w:p>
    <w:p w14:paraId="67D5DE37" w14:textId="12BACF6E" w:rsidR="00DF451A" w:rsidRDefault="00DF451A" w:rsidP="00A0182B"/>
    <w:p w14:paraId="23B47492" w14:textId="5CE8D510" w:rsidR="00DF451A" w:rsidRDefault="00DF451A" w:rsidP="00A0182B"/>
    <w:p w14:paraId="6B42A059" w14:textId="77777777" w:rsidR="00DF451A" w:rsidRDefault="00DF451A" w:rsidP="00A0182B"/>
    <w:p w14:paraId="5336A647" w14:textId="42076865" w:rsidR="00963862" w:rsidRPr="00C025E8" w:rsidRDefault="00963862" w:rsidP="00DD0776">
      <w:pPr>
        <w:pStyle w:val="Heading1"/>
      </w:pPr>
      <w:bookmarkStart w:id="16" w:name="_Toc135946976"/>
      <w:r w:rsidRPr="00C025E8">
        <w:t>Research</w:t>
      </w:r>
      <w:bookmarkEnd w:id="16"/>
    </w:p>
    <w:p w14:paraId="27E69B1F" w14:textId="02AB6A79" w:rsidR="00394CC6" w:rsidRDefault="00394CC6" w:rsidP="00394CC6"/>
    <w:p w14:paraId="05205F9B" w14:textId="77777777" w:rsidR="00F04FD2" w:rsidRDefault="00F04FD2" w:rsidP="00394CC6"/>
    <w:p w14:paraId="6CF9F058" w14:textId="77777777" w:rsidR="00963862" w:rsidRDefault="00963862" w:rsidP="00963862"/>
    <w:p w14:paraId="6CFAB452" w14:textId="0CCAE30E" w:rsidR="00963862" w:rsidRDefault="00963862" w:rsidP="00963862"/>
    <w:p w14:paraId="2860F61C" w14:textId="2ACE4705" w:rsidR="00963862" w:rsidRDefault="00963862" w:rsidP="00963862"/>
    <w:p w14:paraId="46876328" w14:textId="52F3D54A" w:rsidR="00963862" w:rsidRDefault="00963862" w:rsidP="00963862"/>
    <w:p w14:paraId="62AC3B25" w14:textId="77777777" w:rsidR="00963862" w:rsidRPr="00C025E8" w:rsidRDefault="00963862" w:rsidP="00DD0776">
      <w:pPr>
        <w:pStyle w:val="Heading1"/>
      </w:pPr>
      <w:bookmarkStart w:id="17" w:name="_Toc135946977"/>
      <w:r w:rsidRPr="00C025E8">
        <w:t>Team Summary Report</w:t>
      </w:r>
      <w:bookmarkEnd w:id="17"/>
    </w:p>
    <w:p w14:paraId="6F5B0820" w14:textId="4299E5E7" w:rsidR="00963862" w:rsidRDefault="00B414DC" w:rsidP="00963862">
      <w:r>
        <w:tab/>
      </w:r>
    </w:p>
    <w:p w14:paraId="1E7DD78E" w14:textId="1BA0474E" w:rsidR="00963862" w:rsidRPr="00963862" w:rsidRDefault="00963862" w:rsidP="00963862">
      <w:pPr>
        <w:jc w:val="center"/>
        <w:rPr>
          <w:b/>
          <w:bCs/>
        </w:rPr>
      </w:pPr>
      <w:r w:rsidRPr="00963862">
        <w:rPr>
          <w:b/>
          <w:bCs/>
        </w:rPr>
        <w:t>Contribution Matrix</w:t>
      </w:r>
    </w:p>
    <w:tbl>
      <w:tblPr>
        <w:tblStyle w:val="TableGrid"/>
        <w:tblW w:w="0" w:type="auto"/>
        <w:tblLook w:val="04A0" w:firstRow="1" w:lastRow="0" w:firstColumn="1" w:lastColumn="0" w:noHBand="0" w:noVBand="1"/>
      </w:tblPr>
      <w:tblGrid>
        <w:gridCol w:w="4675"/>
        <w:gridCol w:w="4675"/>
      </w:tblGrid>
      <w:tr w:rsidR="00963862" w14:paraId="0FD4DDF4" w14:textId="77777777" w:rsidTr="00963862">
        <w:tc>
          <w:tcPr>
            <w:tcW w:w="4675" w:type="dxa"/>
          </w:tcPr>
          <w:p w14:paraId="7151597C" w14:textId="35780BBD" w:rsidR="00963862" w:rsidRDefault="00963862" w:rsidP="00963862">
            <w:proofErr w:type="spellStart"/>
            <w:r>
              <w:t>Kinglsey</w:t>
            </w:r>
            <w:proofErr w:type="spellEnd"/>
            <w:r>
              <w:t xml:space="preserve"> Brodie </w:t>
            </w:r>
            <w:r w:rsidR="00402394">
              <w:t>(</w:t>
            </w:r>
            <w:r w:rsidR="00402394" w:rsidRPr="00835D4D">
              <w:t>102147941</w:t>
            </w:r>
            <w:r w:rsidR="00402394">
              <w:t>)</w:t>
            </w:r>
          </w:p>
        </w:tc>
        <w:tc>
          <w:tcPr>
            <w:tcW w:w="4675" w:type="dxa"/>
          </w:tcPr>
          <w:p w14:paraId="58E2CCBA" w14:textId="72EC5557" w:rsidR="00963862" w:rsidRDefault="00963862" w:rsidP="00963862">
            <w:r>
              <w:t>Mihir Bhadauria (</w:t>
            </w:r>
            <w:r w:rsidR="00402394">
              <w:t>103075328)</w:t>
            </w:r>
          </w:p>
        </w:tc>
      </w:tr>
      <w:tr w:rsidR="00963862" w14:paraId="359625D8" w14:textId="77777777" w:rsidTr="00963862">
        <w:tc>
          <w:tcPr>
            <w:tcW w:w="4675" w:type="dxa"/>
          </w:tcPr>
          <w:p w14:paraId="004EFF2D" w14:textId="2ACEF356" w:rsidR="00963862" w:rsidRDefault="00402394" w:rsidP="00402394">
            <w:pPr>
              <w:pStyle w:val="ListParagraph"/>
              <w:numPr>
                <w:ilvl w:val="0"/>
                <w:numId w:val="2"/>
              </w:numPr>
            </w:pPr>
            <w:r>
              <w:t>Forward Chaining</w:t>
            </w:r>
            <w:r w:rsidR="00064A9B">
              <w:t xml:space="preserve"> Implementation</w:t>
            </w:r>
          </w:p>
          <w:p w14:paraId="5AC5BD16" w14:textId="48709500" w:rsidR="00402394" w:rsidRDefault="00402394" w:rsidP="00402394">
            <w:pPr>
              <w:pStyle w:val="ListParagraph"/>
              <w:numPr>
                <w:ilvl w:val="0"/>
                <w:numId w:val="2"/>
              </w:numPr>
            </w:pPr>
            <w:r>
              <w:t>Backward Chaining</w:t>
            </w:r>
            <w:r w:rsidR="00064A9B">
              <w:t xml:space="preserve"> Implementation</w:t>
            </w:r>
          </w:p>
          <w:p w14:paraId="7453A012" w14:textId="6EF3E336" w:rsidR="0036122C" w:rsidRDefault="0036122C" w:rsidP="00402394">
            <w:pPr>
              <w:pStyle w:val="ListParagraph"/>
              <w:numPr>
                <w:ilvl w:val="0"/>
                <w:numId w:val="2"/>
              </w:numPr>
            </w:pPr>
            <w:r>
              <w:t>Report writing</w:t>
            </w:r>
          </w:p>
        </w:tc>
        <w:tc>
          <w:tcPr>
            <w:tcW w:w="4675" w:type="dxa"/>
          </w:tcPr>
          <w:p w14:paraId="07BE50A3" w14:textId="3E4997D3" w:rsidR="00963862" w:rsidRDefault="0036122C" w:rsidP="0036122C">
            <w:pPr>
              <w:pStyle w:val="ListParagraph"/>
              <w:numPr>
                <w:ilvl w:val="0"/>
                <w:numId w:val="2"/>
              </w:numPr>
            </w:pPr>
            <w:r>
              <w:t>Input parser</w:t>
            </w:r>
          </w:p>
          <w:p w14:paraId="28524050" w14:textId="45A4E364" w:rsidR="00D10889" w:rsidRDefault="00D10889" w:rsidP="00D10889">
            <w:pPr>
              <w:pStyle w:val="ListParagraph"/>
              <w:numPr>
                <w:ilvl w:val="0"/>
                <w:numId w:val="2"/>
              </w:numPr>
            </w:pPr>
            <w:r>
              <w:t xml:space="preserve">Command Line Operation </w:t>
            </w:r>
          </w:p>
          <w:p w14:paraId="3EAFFD0E" w14:textId="23070AAB" w:rsidR="0036122C" w:rsidRDefault="0036122C" w:rsidP="0036122C">
            <w:pPr>
              <w:pStyle w:val="ListParagraph"/>
              <w:numPr>
                <w:ilvl w:val="0"/>
                <w:numId w:val="2"/>
              </w:numPr>
            </w:pPr>
            <w:r>
              <w:t xml:space="preserve">Truth Table </w:t>
            </w:r>
            <w:r w:rsidR="00D10889">
              <w:t>implementation</w:t>
            </w:r>
          </w:p>
          <w:p w14:paraId="4730C8DA" w14:textId="1CF7C89F" w:rsidR="0036122C" w:rsidRDefault="0036122C" w:rsidP="0036122C">
            <w:pPr>
              <w:pStyle w:val="ListParagraph"/>
              <w:numPr>
                <w:ilvl w:val="0"/>
                <w:numId w:val="2"/>
              </w:numPr>
            </w:pPr>
            <w:r>
              <w:t>Report writing</w:t>
            </w:r>
            <w:r w:rsidR="0093522C">
              <w:br/>
            </w:r>
          </w:p>
        </w:tc>
      </w:tr>
      <w:tr w:rsidR="00E01AB5" w14:paraId="05AC7836" w14:textId="77777777" w:rsidTr="00963862">
        <w:tc>
          <w:tcPr>
            <w:tcW w:w="4675" w:type="dxa"/>
          </w:tcPr>
          <w:p w14:paraId="76874843" w14:textId="2E188144" w:rsidR="00E01AB5" w:rsidRPr="00E01AB5" w:rsidRDefault="00E01AB5" w:rsidP="00E01AB5">
            <w:r>
              <w:rPr>
                <w:b/>
                <w:bCs/>
              </w:rPr>
              <w:t xml:space="preserve">Percentage Contribution: </w:t>
            </w:r>
            <w:r>
              <w:t>50%</w:t>
            </w:r>
          </w:p>
        </w:tc>
        <w:tc>
          <w:tcPr>
            <w:tcW w:w="4675" w:type="dxa"/>
          </w:tcPr>
          <w:p w14:paraId="3EEC2DF9" w14:textId="65B8AE31" w:rsidR="00E01AB5" w:rsidRDefault="00E01AB5" w:rsidP="00E01AB5">
            <w:r>
              <w:rPr>
                <w:b/>
                <w:bCs/>
              </w:rPr>
              <w:t xml:space="preserve">Percentage Contribution: </w:t>
            </w:r>
            <w:r>
              <w:t>50%</w:t>
            </w:r>
          </w:p>
        </w:tc>
      </w:tr>
    </w:tbl>
    <w:p w14:paraId="6D795677" w14:textId="59A378B8" w:rsidR="00963862" w:rsidRPr="00963862" w:rsidRDefault="00963862" w:rsidP="00963862">
      <w:r>
        <w:t xml:space="preserve"> </w:t>
      </w:r>
    </w:p>
    <w:p w14:paraId="4E7AD64C" w14:textId="77777777" w:rsidR="005372BD" w:rsidRDefault="005372BD" w:rsidP="00E01AB5"/>
    <w:p w14:paraId="3AB24B4A" w14:textId="34BC161C" w:rsidR="0026658F" w:rsidRPr="00F05CF7" w:rsidRDefault="0026658F" w:rsidP="0026658F"/>
    <w:sectPr w:rsidR="0026658F" w:rsidRPr="00F05CF7" w:rsidSect="009B2968">
      <w:headerReference w:type="default" r:id="rId30"/>
      <w:footerReference w:type="even" r:id="rId31"/>
      <w:footerReference w:type="default" r:id="rId32"/>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CA94F" w14:textId="77777777" w:rsidR="009602FC" w:rsidRDefault="009602FC" w:rsidP="009D7AD3">
      <w:r>
        <w:separator/>
      </w:r>
    </w:p>
    <w:p w14:paraId="1C980116" w14:textId="77777777" w:rsidR="009602FC" w:rsidRDefault="009602FC" w:rsidP="009D7AD3"/>
    <w:p w14:paraId="0E6E641D" w14:textId="77777777" w:rsidR="009602FC" w:rsidRDefault="009602FC" w:rsidP="009D7AD3"/>
    <w:p w14:paraId="3C036C13" w14:textId="77777777" w:rsidR="009602FC" w:rsidRDefault="009602FC" w:rsidP="009D7AD3"/>
  </w:endnote>
  <w:endnote w:type="continuationSeparator" w:id="0">
    <w:p w14:paraId="7DE2BE9F" w14:textId="77777777" w:rsidR="009602FC" w:rsidRDefault="009602FC" w:rsidP="009D7AD3">
      <w:r>
        <w:continuationSeparator/>
      </w:r>
    </w:p>
    <w:p w14:paraId="7EB7E44D" w14:textId="77777777" w:rsidR="009602FC" w:rsidRDefault="009602FC" w:rsidP="009D7AD3"/>
    <w:p w14:paraId="6FBE58A1" w14:textId="77777777" w:rsidR="009602FC" w:rsidRDefault="009602FC" w:rsidP="009D7AD3"/>
    <w:p w14:paraId="745AFFA9" w14:textId="77777777" w:rsidR="009602FC" w:rsidRDefault="009602FC" w:rsidP="009D7A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6576FB6F" w14:textId="77777777" w:rsidR="009B2968" w:rsidRDefault="009B2968" w:rsidP="009D7A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98B7C1" w14:textId="77777777" w:rsidR="009B2968" w:rsidRDefault="009B2968" w:rsidP="009D7AD3">
    <w:pPr>
      <w:pStyle w:val="Footer"/>
    </w:pPr>
  </w:p>
  <w:p w14:paraId="3C4B024B" w14:textId="77777777" w:rsidR="00973309" w:rsidRDefault="00973309" w:rsidP="009D7AD3"/>
  <w:p w14:paraId="26B9D2EB" w14:textId="77777777" w:rsidR="00973309" w:rsidRDefault="00973309" w:rsidP="009D7AD3"/>
  <w:p w14:paraId="7F4D89AF" w14:textId="77777777" w:rsidR="00973309" w:rsidRDefault="00973309" w:rsidP="009D7A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707C" w14:textId="77777777" w:rsidR="009B2968" w:rsidRDefault="00E832AC" w:rsidP="009D7AD3">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p w14:paraId="717ACFC5" w14:textId="77777777" w:rsidR="00973309" w:rsidRDefault="00973309" w:rsidP="009D7AD3"/>
  <w:p w14:paraId="4D1CA5F1" w14:textId="77777777" w:rsidR="00973309" w:rsidRDefault="00973309" w:rsidP="009D7AD3"/>
  <w:p w14:paraId="33B2889B" w14:textId="77777777" w:rsidR="00973309" w:rsidRDefault="00973309" w:rsidP="009D7A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A19A2" w14:textId="77777777" w:rsidR="009602FC" w:rsidRDefault="009602FC" w:rsidP="009D7AD3">
      <w:r>
        <w:separator/>
      </w:r>
    </w:p>
    <w:p w14:paraId="24962762" w14:textId="77777777" w:rsidR="009602FC" w:rsidRDefault="009602FC" w:rsidP="009D7AD3"/>
    <w:p w14:paraId="2F71A8AE" w14:textId="77777777" w:rsidR="009602FC" w:rsidRDefault="009602FC" w:rsidP="009D7AD3"/>
    <w:p w14:paraId="3660D907" w14:textId="77777777" w:rsidR="009602FC" w:rsidRDefault="009602FC" w:rsidP="009D7AD3"/>
  </w:footnote>
  <w:footnote w:type="continuationSeparator" w:id="0">
    <w:p w14:paraId="17B3D9FA" w14:textId="77777777" w:rsidR="009602FC" w:rsidRDefault="009602FC" w:rsidP="009D7AD3">
      <w:r>
        <w:continuationSeparator/>
      </w:r>
    </w:p>
    <w:p w14:paraId="69BE0104" w14:textId="77777777" w:rsidR="009602FC" w:rsidRDefault="009602FC" w:rsidP="009D7AD3"/>
    <w:p w14:paraId="3939F54F" w14:textId="77777777" w:rsidR="009602FC" w:rsidRDefault="009602FC" w:rsidP="009D7AD3"/>
    <w:p w14:paraId="7F849F07" w14:textId="77777777" w:rsidR="009602FC" w:rsidRDefault="009602FC" w:rsidP="009D7A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3112" w14:textId="68BCC258" w:rsidR="00973309" w:rsidRDefault="009B2968" w:rsidP="000E466A">
    <w:pPr>
      <w:pStyle w:val="Header"/>
    </w:pPr>
    <w:r w:rsidRPr="00E44B70">
      <w:rPr>
        <w:noProof/>
        <w:lang w:eastAsia="en-AU"/>
      </w:rPr>
      <mc:AlternateContent>
        <mc:Choice Requires="wps">
          <w:drawing>
            <wp:anchor distT="0" distB="0" distL="114300" distR="114300" simplePos="0" relativeHeight="251658240" behindDoc="0" locked="0" layoutInCell="1" allowOverlap="1" wp14:anchorId="2C0D2B3F" wp14:editId="571C38B3">
              <wp:simplePos x="0" y="0"/>
              <wp:positionH relativeFrom="column">
                <wp:posOffset>266700</wp:posOffset>
              </wp:positionH>
              <wp:positionV relativeFrom="paragraph">
                <wp:posOffset>64135</wp:posOffset>
              </wp:positionV>
              <wp:extent cx="4970780" cy="45085"/>
              <wp:effectExtent l="0" t="0" r="1270" b="0"/>
              <wp:wrapSquare wrapText="bothSides"/>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780" cy="4508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anchor>
          </w:drawing>
        </mc:Choice>
        <mc:Fallback>
          <w:pict>
            <v:rect w14:anchorId="28365132" id="Rectangle 5" o:spid="_x0000_s1026" alt="&quot;&quot;" style="position:absolute;margin-left:21pt;margin-top:5.05pt;width:391.4pt;height:3.55pt;flip:y;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" fillcolor="#e2b80f [3204]" stroked="f" strokeweight="2pt">
              <v:stroke miterlimit="4"/>
              <v:textbox inset="3pt,3pt,3pt,3pt"/>
              <w10:wrap type="square"/>
            </v:rect>
          </w:pict>
        </mc:Fallback>
      </mc:AlternateContent>
    </w:r>
    <w:r>
      <w:t xml:space="preserve">      </w:t>
    </w:r>
    <w:r w:rsidR="00FB523C" w:rsidRPr="00FB523C">
      <w:t>Inference</w:t>
    </w:r>
    <w:r w:rsidR="00FB523C">
      <w:t xml:space="preserve"> Engine</w:t>
    </w:r>
    <w:r w:rsidR="001D727B">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69E2"/>
    <w:multiLevelType w:val="hybridMultilevel"/>
    <w:tmpl w:val="A4D06350"/>
    <w:lvl w:ilvl="0" w:tplc="0C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9E7AD6"/>
    <w:multiLevelType w:val="hybridMultilevel"/>
    <w:tmpl w:val="0810C010"/>
    <w:lvl w:ilvl="0" w:tplc="89726F1C">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D7ADE"/>
    <w:multiLevelType w:val="multilevel"/>
    <w:tmpl w:val="CFCEC51A"/>
    <w:lvl w:ilvl="0">
      <w:numFmt w:val="bullet"/>
      <w:lvlText w:val=""/>
      <w:lvlJc w:val="left"/>
      <w:pPr>
        <w:tabs>
          <w:tab w:val="num" w:pos="720"/>
        </w:tabs>
        <w:ind w:left="720" w:hanging="360"/>
      </w:pPr>
      <w:rPr>
        <w:rFonts w:ascii="Symbol" w:eastAsiaTheme="minorHAnsi" w:hAnsi="Symbol"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D72900"/>
    <w:multiLevelType w:val="hybridMultilevel"/>
    <w:tmpl w:val="90C8B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811EC3"/>
    <w:multiLevelType w:val="hybridMultilevel"/>
    <w:tmpl w:val="A892904C"/>
    <w:lvl w:ilvl="0" w:tplc="89726F1C">
      <w:numFmt w:val="bullet"/>
      <w:lvlText w:val=""/>
      <w:lvlJc w:val="left"/>
      <w:pPr>
        <w:ind w:left="1080" w:hanging="360"/>
      </w:pPr>
      <w:rPr>
        <w:rFonts w:ascii="Symbol" w:eastAsiaTheme="minorHAns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4347386"/>
    <w:multiLevelType w:val="hybridMultilevel"/>
    <w:tmpl w:val="6B44973C"/>
    <w:lvl w:ilvl="0" w:tplc="0C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7CAD5758"/>
    <w:multiLevelType w:val="hybridMultilevel"/>
    <w:tmpl w:val="7BB0AFE0"/>
    <w:lvl w:ilvl="0" w:tplc="6B680D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49533">
    <w:abstractNumId w:val="1"/>
  </w:num>
  <w:num w:numId="2" w16cid:durableId="1381245736">
    <w:abstractNumId w:val="2"/>
  </w:num>
  <w:num w:numId="3" w16cid:durableId="1300958934">
    <w:abstractNumId w:val="4"/>
  </w:num>
  <w:num w:numId="4" w16cid:durableId="942882487">
    <w:abstractNumId w:val="5"/>
  </w:num>
  <w:num w:numId="5" w16cid:durableId="877622760">
    <w:abstractNumId w:val="0"/>
  </w:num>
  <w:num w:numId="6" w16cid:durableId="773748668">
    <w:abstractNumId w:val="6"/>
  </w:num>
  <w:num w:numId="7" w16cid:durableId="1312561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D4D"/>
    <w:rsid w:val="00001AB5"/>
    <w:rsid w:val="00003413"/>
    <w:rsid w:val="000114EB"/>
    <w:rsid w:val="000359D1"/>
    <w:rsid w:val="00064A9B"/>
    <w:rsid w:val="00070E77"/>
    <w:rsid w:val="00075273"/>
    <w:rsid w:val="00086AFE"/>
    <w:rsid w:val="000C7589"/>
    <w:rsid w:val="000E466A"/>
    <w:rsid w:val="001561F0"/>
    <w:rsid w:val="00187632"/>
    <w:rsid w:val="001A5F84"/>
    <w:rsid w:val="001D390E"/>
    <w:rsid w:val="001D727B"/>
    <w:rsid w:val="00211CE6"/>
    <w:rsid w:val="00211DBF"/>
    <w:rsid w:val="002366C9"/>
    <w:rsid w:val="0026658F"/>
    <w:rsid w:val="0026772E"/>
    <w:rsid w:val="002A437E"/>
    <w:rsid w:val="002F008E"/>
    <w:rsid w:val="002F5E83"/>
    <w:rsid w:val="00320A4D"/>
    <w:rsid w:val="00331446"/>
    <w:rsid w:val="0036122C"/>
    <w:rsid w:val="00392760"/>
    <w:rsid w:val="00394CC6"/>
    <w:rsid w:val="003A7DA5"/>
    <w:rsid w:val="003B34C5"/>
    <w:rsid w:val="003E6AB7"/>
    <w:rsid w:val="00402394"/>
    <w:rsid w:val="004228C4"/>
    <w:rsid w:val="004F6D3D"/>
    <w:rsid w:val="005372BD"/>
    <w:rsid w:val="005526B1"/>
    <w:rsid w:val="00630641"/>
    <w:rsid w:val="0065170E"/>
    <w:rsid w:val="006A7E0C"/>
    <w:rsid w:val="006C60E6"/>
    <w:rsid w:val="006F3297"/>
    <w:rsid w:val="007057A0"/>
    <w:rsid w:val="0072528C"/>
    <w:rsid w:val="00764042"/>
    <w:rsid w:val="007B453E"/>
    <w:rsid w:val="00835D4D"/>
    <w:rsid w:val="00850445"/>
    <w:rsid w:val="008601C4"/>
    <w:rsid w:val="0087171A"/>
    <w:rsid w:val="0089793A"/>
    <w:rsid w:val="009034E4"/>
    <w:rsid w:val="009311CB"/>
    <w:rsid w:val="00931AC1"/>
    <w:rsid w:val="0093522C"/>
    <w:rsid w:val="00952F7D"/>
    <w:rsid w:val="009602FC"/>
    <w:rsid w:val="00963862"/>
    <w:rsid w:val="00973309"/>
    <w:rsid w:val="009A380C"/>
    <w:rsid w:val="009B2968"/>
    <w:rsid w:val="009B72D4"/>
    <w:rsid w:val="009D4923"/>
    <w:rsid w:val="009D7AD3"/>
    <w:rsid w:val="00A0182B"/>
    <w:rsid w:val="00A06BD9"/>
    <w:rsid w:val="00A07DCE"/>
    <w:rsid w:val="00A123DD"/>
    <w:rsid w:val="00A42D8D"/>
    <w:rsid w:val="00A602AF"/>
    <w:rsid w:val="00A64F96"/>
    <w:rsid w:val="00AE2317"/>
    <w:rsid w:val="00AE2E23"/>
    <w:rsid w:val="00AF5074"/>
    <w:rsid w:val="00B127D3"/>
    <w:rsid w:val="00B34DBB"/>
    <w:rsid w:val="00B414DC"/>
    <w:rsid w:val="00B43427"/>
    <w:rsid w:val="00B46F6E"/>
    <w:rsid w:val="00B85182"/>
    <w:rsid w:val="00BC0965"/>
    <w:rsid w:val="00C025E8"/>
    <w:rsid w:val="00C219C4"/>
    <w:rsid w:val="00C3007A"/>
    <w:rsid w:val="00C95220"/>
    <w:rsid w:val="00D10889"/>
    <w:rsid w:val="00D1114E"/>
    <w:rsid w:val="00D15BBB"/>
    <w:rsid w:val="00D2180F"/>
    <w:rsid w:val="00D513A5"/>
    <w:rsid w:val="00D55F49"/>
    <w:rsid w:val="00D73829"/>
    <w:rsid w:val="00D80A12"/>
    <w:rsid w:val="00DA642F"/>
    <w:rsid w:val="00DC0C7F"/>
    <w:rsid w:val="00DD0776"/>
    <w:rsid w:val="00DF451A"/>
    <w:rsid w:val="00E01AB5"/>
    <w:rsid w:val="00E3096B"/>
    <w:rsid w:val="00E37EB7"/>
    <w:rsid w:val="00E44B70"/>
    <w:rsid w:val="00E832AC"/>
    <w:rsid w:val="00E84D6B"/>
    <w:rsid w:val="00E8680D"/>
    <w:rsid w:val="00EA116D"/>
    <w:rsid w:val="00EA4A50"/>
    <w:rsid w:val="00EF244D"/>
    <w:rsid w:val="00EF2985"/>
    <w:rsid w:val="00F04FD2"/>
    <w:rsid w:val="00F05CF7"/>
    <w:rsid w:val="00F20A7D"/>
    <w:rsid w:val="00F4393B"/>
    <w:rsid w:val="00F4780C"/>
    <w:rsid w:val="00F54354"/>
    <w:rsid w:val="00F64520"/>
    <w:rsid w:val="00FB523C"/>
    <w:rsid w:val="00FD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D61F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9D7AD3"/>
    <w:rPr>
      <w:rFonts w:ascii="Calibri" w:hAnsi="Calibri" w:cs="Calibri"/>
    </w:rPr>
  </w:style>
  <w:style w:type="paragraph" w:styleId="Heading1">
    <w:name w:val="heading 1"/>
    <w:basedOn w:val="Heading2"/>
    <w:next w:val="Normal"/>
    <w:link w:val="Heading1Char"/>
    <w:qFormat/>
    <w:rsid w:val="00DD0776"/>
    <w:pPr>
      <w:outlineLvl w:val="0"/>
    </w:pPr>
    <w:rPr>
      <w:color w:val="auto"/>
    </w:rPr>
  </w:style>
  <w:style w:type="paragraph" w:styleId="Heading2">
    <w:name w:val="heading 2"/>
    <w:basedOn w:val="Normal"/>
    <w:next w:val="Normal"/>
    <w:link w:val="Heading2Char"/>
    <w:uiPriority w:val="1"/>
    <w:qFormat/>
    <w:rsid w:val="0089793A"/>
    <w:pPr>
      <w:outlineLvl w:val="1"/>
    </w:pPr>
    <w:rPr>
      <w:rFonts w:asciiTheme="majorHAnsi" w:hAnsiTheme="majorHAnsi"/>
      <w:color w:val="0070C0"/>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DD0776"/>
    <w:rPr>
      <w:rFonts w:asciiTheme="majorHAnsi" w:hAnsiTheme="majorHAnsi" w:cs="Calibri"/>
      <w:sz w:val="36"/>
      <w:szCs w:val="36"/>
    </w:rPr>
  </w:style>
  <w:style w:type="character" w:customStyle="1" w:styleId="Heading2Char">
    <w:name w:val="Heading 2 Char"/>
    <w:basedOn w:val="DefaultParagraphFont"/>
    <w:link w:val="Heading2"/>
    <w:uiPriority w:val="1"/>
    <w:rsid w:val="0089793A"/>
    <w:rPr>
      <w:rFonts w:asciiTheme="majorHAnsi" w:hAnsiTheme="majorHAnsi" w:cs="Calibri"/>
      <w:color w:val="0070C0"/>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rsid w:val="00835D4D"/>
    <w:rPr>
      <w:color w:val="0000FF" w:themeColor="hyperlink"/>
      <w:u w:val="single"/>
    </w:rPr>
  </w:style>
  <w:style w:type="character" w:styleId="UnresolvedMention">
    <w:name w:val="Unresolved Mention"/>
    <w:basedOn w:val="DefaultParagraphFont"/>
    <w:uiPriority w:val="99"/>
    <w:semiHidden/>
    <w:unhideWhenUsed/>
    <w:rsid w:val="00835D4D"/>
    <w:rPr>
      <w:color w:val="605E5C"/>
      <w:shd w:val="clear" w:color="auto" w:fill="E1DFDD"/>
    </w:rPr>
  </w:style>
  <w:style w:type="paragraph" w:styleId="TOCHeading">
    <w:name w:val="TOC Heading"/>
    <w:basedOn w:val="Heading1"/>
    <w:next w:val="Normal"/>
    <w:uiPriority w:val="39"/>
    <w:unhideWhenUsed/>
    <w:qFormat/>
    <w:rsid w:val="00835D4D"/>
    <w:pPr>
      <w:keepNext/>
      <w:keepLines/>
      <w:spacing w:before="240" w:line="259" w:lineRule="auto"/>
      <w:outlineLvl w:val="9"/>
    </w:pPr>
    <w:rPr>
      <w:rFonts w:eastAsiaTheme="majorEastAsia" w:cstheme="majorBidi"/>
      <w:b/>
      <w:color w:val="A9890B" w:themeColor="accent1" w:themeShade="BF"/>
      <w:sz w:val="32"/>
      <w:szCs w:val="32"/>
    </w:rPr>
  </w:style>
  <w:style w:type="paragraph" w:styleId="TOC1">
    <w:name w:val="toc 1"/>
    <w:basedOn w:val="Normal"/>
    <w:next w:val="Normal"/>
    <w:autoRedefine/>
    <w:uiPriority w:val="39"/>
    <w:rsid w:val="00835D4D"/>
    <w:pPr>
      <w:spacing w:after="100"/>
    </w:pPr>
  </w:style>
  <w:style w:type="paragraph" w:styleId="TOC2">
    <w:name w:val="toc 2"/>
    <w:basedOn w:val="Normal"/>
    <w:next w:val="Normal"/>
    <w:autoRedefine/>
    <w:uiPriority w:val="39"/>
    <w:rsid w:val="00835D4D"/>
    <w:pPr>
      <w:spacing w:after="100"/>
      <w:ind w:left="240"/>
    </w:pPr>
  </w:style>
  <w:style w:type="paragraph" w:styleId="TOC3">
    <w:name w:val="toc 3"/>
    <w:basedOn w:val="Normal"/>
    <w:next w:val="Normal"/>
    <w:autoRedefine/>
    <w:uiPriority w:val="39"/>
    <w:rsid w:val="00835D4D"/>
    <w:pPr>
      <w:spacing w:after="100"/>
      <w:ind w:left="480"/>
    </w:pPr>
  </w:style>
  <w:style w:type="paragraph" w:styleId="ListParagraph">
    <w:name w:val="List Paragraph"/>
    <w:basedOn w:val="Normal"/>
    <w:uiPriority w:val="34"/>
    <w:semiHidden/>
    <w:qFormat/>
    <w:rsid w:val="00D15BBB"/>
    <w:pPr>
      <w:tabs>
        <w:tab w:val="left" w:pos="1440"/>
      </w:tabs>
      <w:ind w:left="720"/>
      <w:contextualSpacing/>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36093">
      <w:bodyDiv w:val="1"/>
      <w:marLeft w:val="0"/>
      <w:marRight w:val="0"/>
      <w:marTop w:val="0"/>
      <w:marBottom w:val="0"/>
      <w:divBdr>
        <w:top w:val="none" w:sz="0" w:space="0" w:color="auto"/>
        <w:left w:val="none" w:sz="0" w:space="0" w:color="auto"/>
        <w:bottom w:val="none" w:sz="0" w:space="0" w:color="auto"/>
        <w:right w:val="none" w:sz="0" w:space="0" w:color="auto"/>
      </w:divBdr>
    </w:div>
    <w:div w:id="370884406">
      <w:bodyDiv w:val="1"/>
      <w:marLeft w:val="0"/>
      <w:marRight w:val="0"/>
      <w:marTop w:val="0"/>
      <w:marBottom w:val="0"/>
      <w:divBdr>
        <w:top w:val="none" w:sz="0" w:space="0" w:color="auto"/>
        <w:left w:val="none" w:sz="0" w:space="0" w:color="auto"/>
        <w:bottom w:val="none" w:sz="0" w:space="0" w:color="auto"/>
        <w:right w:val="none" w:sz="0" w:space="0" w:color="auto"/>
      </w:divBdr>
    </w:div>
    <w:div w:id="558856735">
      <w:bodyDiv w:val="1"/>
      <w:marLeft w:val="0"/>
      <w:marRight w:val="0"/>
      <w:marTop w:val="0"/>
      <w:marBottom w:val="0"/>
      <w:divBdr>
        <w:top w:val="none" w:sz="0" w:space="0" w:color="auto"/>
        <w:left w:val="none" w:sz="0" w:space="0" w:color="auto"/>
        <w:bottom w:val="none" w:sz="0" w:space="0" w:color="auto"/>
        <w:right w:val="none" w:sz="0" w:space="0" w:color="auto"/>
      </w:divBdr>
    </w:div>
    <w:div w:id="1009872581">
      <w:bodyDiv w:val="1"/>
      <w:marLeft w:val="0"/>
      <w:marRight w:val="0"/>
      <w:marTop w:val="0"/>
      <w:marBottom w:val="0"/>
      <w:divBdr>
        <w:top w:val="none" w:sz="0" w:space="0" w:color="auto"/>
        <w:left w:val="none" w:sz="0" w:space="0" w:color="auto"/>
        <w:bottom w:val="none" w:sz="0" w:space="0" w:color="auto"/>
        <w:right w:val="none" w:sz="0" w:space="0" w:color="auto"/>
      </w:divBdr>
    </w:div>
    <w:div w:id="1099834473">
      <w:bodyDiv w:val="1"/>
      <w:marLeft w:val="0"/>
      <w:marRight w:val="0"/>
      <w:marTop w:val="0"/>
      <w:marBottom w:val="0"/>
      <w:divBdr>
        <w:top w:val="none" w:sz="0" w:space="0" w:color="auto"/>
        <w:left w:val="none" w:sz="0" w:space="0" w:color="auto"/>
        <w:bottom w:val="none" w:sz="0" w:space="0" w:color="auto"/>
        <w:right w:val="none" w:sz="0" w:space="0" w:color="auto"/>
      </w:divBdr>
    </w:div>
    <w:div w:id="1131751350">
      <w:bodyDiv w:val="1"/>
      <w:marLeft w:val="0"/>
      <w:marRight w:val="0"/>
      <w:marTop w:val="0"/>
      <w:marBottom w:val="0"/>
      <w:divBdr>
        <w:top w:val="none" w:sz="0" w:space="0" w:color="auto"/>
        <w:left w:val="none" w:sz="0" w:space="0" w:color="auto"/>
        <w:bottom w:val="none" w:sz="0" w:space="0" w:color="auto"/>
        <w:right w:val="none" w:sz="0" w:space="0" w:color="auto"/>
      </w:divBdr>
    </w:div>
    <w:div w:id="199552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aima.cs.berkeley.edu/python/logic.p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s50.harvard.edu/ai/2020/notes/1/"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geeksforgeeks.org/proposition-logic/"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gha\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9</Pages>
  <Words>1162</Words>
  <Characters>6044</Characters>
  <Application>Microsoft Office Word</Application>
  <DocSecurity>0</DocSecurity>
  <Lines>402</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2023-05-20T10:06:00Z</dcterms:created>
  <dcterms:modified xsi:type="dcterms:W3CDTF">2023-05-25T12:54:00Z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